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E35C8" w14:textId="761E41D2" w:rsidR="00D077E9" w:rsidRDefault="00FF4827" w:rsidP="00D70D02">
      <w:r>
        <w:rPr>
          <w:noProof/>
        </w:rPr>
        <w:drawing>
          <wp:anchor distT="0" distB="0" distL="114300" distR="114300" simplePos="0" relativeHeight="251658240" behindDoc="1" locked="0" layoutInCell="1" allowOverlap="1" wp14:anchorId="6FF9A776" wp14:editId="3A7F2307">
            <wp:simplePos x="0" y="0"/>
            <wp:positionH relativeFrom="page">
              <wp:posOffset>15903</wp:posOffset>
            </wp:positionH>
            <wp:positionV relativeFrom="page">
              <wp:posOffset>978009</wp:posOffset>
            </wp:positionV>
            <wp:extent cx="7736204" cy="5709037"/>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48023" cy="571775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110"/>
      </w:tblGrid>
      <w:tr w:rsidR="00D077E9" w14:paraId="0BACD8C0" w14:textId="77777777" w:rsidTr="00D077E9">
        <w:trPr>
          <w:trHeight w:val="1894"/>
        </w:trPr>
        <w:tc>
          <w:tcPr>
            <w:tcW w:w="5580" w:type="dxa"/>
            <w:tcBorders>
              <w:top w:val="nil"/>
              <w:left w:val="nil"/>
              <w:bottom w:val="nil"/>
              <w:right w:val="nil"/>
            </w:tcBorders>
          </w:tcPr>
          <w:p w14:paraId="45D21A3D" w14:textId="77777777" w:rsidR="00D077E9" w:rsidRDefault="00D077E9" w:rsidP="00D077E9">
            <w:r>
              <w:rPr>
                <w:noProof/>
              </w:rPr>
              <mc:AlternateContent>
                <mc:Choice Requires="wps">
                  <w:drawing>
                    <wp:inline distT="0" distB="0" distL="0" distR="0" wp14:anchorId="55EBC864" wp14:editId="5195E71A">
                      <wp:extent cx="3880237" cy="1210614"/>
                      <wp:effectExtent l="0" t="0" r="0" b="0"/>
                      <wp:docPr id="8" name="Text Box 8"/>
                      <wp:cNvGraphicFramePr/>
                      <a:graphic xmlns:a="http://schemas.openxmlformats.org/drawingml/2006/main">
                        <a:graphicData uri="http://schemas.microsoft.com/office/word/2010/wordprocessingShape">
                          <wps:wsp>
                            <wps:cNvSpPr txBox="1"/>
                            <wps:spPr>
                              <a:xfrm>
                                <a:off x="0" y="0"/>
                                <a:ext cx="3880237" cy="1210614"/>
                              </a:xfrm>
                              <a:prstGeom prst="rect">
                                <a:avLst/>
                              </a:prstGeom>
                              <a:noFill/>
                              <a:ln w="6350">
                                <a:noFill/>
                              </a:ln>
                            </wps:spPr>
                            <wps:txbx>
                              <w:txbxContent>
                                <w:p w14:paraId="4B6CA790" w14:textId="4B653963" w:rsidR="00D077E9" w:rsidRDefault="00FF4827" w:rsidP="00D077E9">
                                  <w:pPr>
                                    <w:pStyle w:val="Title"/>
                                  </w:pPr>
                                  <w:r>
                                    <w:t>ASSIGNMENT-1</w:t>
                                  </w:r>
                                </w:p>
                                <w:p w14:paraId="777B2880" w14:textId="08C4BDCC" w:rsidR="00FF4827" w:rsidRDefault="00FF4827" w:rsidP="00D077E9">
                                  <w:pPr>
                                    <w:pStyle w:val="Title"/>
                                  </w:pPr>
                                  <w:r>
                                    <w:t>DEVOPS</w:t>
                                  </w:r>
                                </w:p>
                                <w:p w14:paraId="7EB1EDFB" w14:textId="77777777" w:rsidR="00FF4827" w:rsidRPr="00D86945" w:rsidRDefault="00FF4827" w:rsidP="00D077E9">
                                  <w:pPr>
                                    <w:pStyle w:val="Title"/>
                                  </w:pPr>
                                </w:p>
                                <w:p w14:paraId="22651A47"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5EBC864" id="_x0000_t202" coordsize="21600,21600" o:spt="202" path="m,l,21600r21600,l21600,xe">
                      <v:stroke joinstyle="miter"/>
                      <v:path gradientshapeok="t" o:connecttype="rect"/>
                    </v:shapetype>
                    <v:shape id="Text Box 8" o:spid="_x0000_s1026" type="#_x0000_t202" style="width:305.5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" filled="f" stroked="f" strokeweight=".5pt">
                      <v:textbox>
                        <w:txbxContent>
                          <w:p w14:paraId="4B6CA790" w14:textId="4B653963" w:rsidR="00D077E9" w:rsidRDefault="00FF4827" w:rsidP="00D077E9">
                            <w:pPr>
                              <w:pStyle w:val="Title"/>
                            </w:pPr>
                            <w:r>
                              <w:t>ASSIGNMENT-1</w:t>
                            </w:r>
                          </w:p>
                          <w:p w14:paraId="777B2880" w14:textId="08C4BDCC" w:rsidR="00FF4827" w:rsidRDefault="00FF4827" w:rsidP="00D077E9">
                            <w:pPr>
                              <w:pStyle w:val="Title"/>
                            </w:pPr>
                            <w:r>
                              <w:t>DEVOPS</w:t>
                            </w:r>
                          </w:p>
                          <w:p w14:paraId="7EB1EDFB" w14:textId="77777777" w:rsidR="00FF4827" w:rsidRPr="00D86945" w:rsidRDefault="00FF4827" w:rsidP="00D077E9">
                            <w:pPr>
                              <w:pStyle w:val="Title"/>
                            </w:pPr>
                          </w:p>
                          <w:p w14:paraId="22651A47" w14:textId="77777777" w:rsidR="00D077E9" w:rsidRPr="00D86945" w:rsidRDefault="00D077E9" w:rsidP="00D077E9">
                            <w:pPr>
                              <w:pStyle w:val="Title"/>
                              <w:spacing w:after="0"/>
                            </w:pPr>
                            <w:r w:rsidRPr="00D86945">
                              <w:t>2018</w:t>
                            </w:r>
                          </w:p>
                        </w:txbxContent>
                      </v:textbox>
                      <w10:anchorlock/>
                    </v:shape>
                  </w:pict>
                </mc:Fallback>
              </mc:AlternateContent>
            </w:r>
          </w:p>
          <w:p w14:paraId="2845752C" w14:textId="77777777" w:rsidR="00D077E9" w:rsidRDefault="00D077E9" w:rsidP="00D077E9">
            <w:r>
              <w:rPr>
                <w:noProof/>
              </w:rPr>
              <mc:AlternateContent>
                <mc:Choice Requires="wps">
                  <w:drawing>
                    <wp:inline distT="0" distB="0" distL="0" distR="0" wp14:anchorId="57EF9B74" wp14:editId="1E2B9DF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ECB98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29A0998" w14:textId="77777777" w:rsidTr="00D077E9">
        <w:trPr>
          <w:trHeight w:val="7636"/>
        </w:trPr>
        <w:tc>
          <w:tcPr>
            <w:tcW w:w="5580" w:type="dxa"/>
            <w:tcBorders>
              <w:top w:val="nil"/>
              <w:left w:val="nil"/>
              <w:bottom w:val="nil"/>
              <w:right w:val="nil"/>
            </w:tcBorders>
          </w:tcPr>
          <w:p w14:paraId="01040755" w14:textId="77777777" w:rsidR="00D077E9" w:rsidRDefault="00D077E9" w:rsidP="00D077E9">
            <w:pPr>
              <w:rPr>
                <w:noProof/>
              </w:rPr>
            </w:pPr>
          </w:p>
        </w:tc>
      </w:tr>
      <w:tr w:rsidR="00D077E9" w14:paraId="7AB08767" w14:textId="77777777" w:rsidTr="00D077E9">
        <w:trPr>
          <w:trHeight w:val="2171"/>
        </w:trPr>
        <w:tc>
          <w:tcPr>
            <w:tcW w:w="5580" w:type="dxa"/>
            <w:tcBorders>
              <w:top w:val="nil"/>
              <w:left w:val="nil"/>
              <w:bottom w:val="nil"/>
              <w:right w:val="nil"/>
            </w:tcBorders>
          </w:tcPr>
          <w:p w14:paraId="3A6ECB29" w14:textId="32C40CAF" w:rsidR="00D077E9" w:rsidRDefault="00FF4827" w:rsidP="00D077E9">
            <w:r>
              <w:t>GIT WORK FLOW</w:t>
            </w:r>
          </w:p>
          <w:p w14:paraId="4774B90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A56D024" wp14:editId="3F7BA14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4BA17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3EBFF16" w14:textId="77777777" w:rsidR="00D077E9" w:rsidRDefault="00D077E9" w:rsidP="00D077E9">
            <w:pPr>
              <w:rPr>
                <w:noProof/>
                <w:sz w:val="10"/>
                <w:szCs w:val="10"/>
              </w:rPr>
            </w:pPr>
          </w:p>
          <w:p w14:paraId="6FA5E740" w14:textId="77777777" w:rsidR="00D077E9" w:rsidRDefault="00D077E9" w:rsidP="00D077E9">
            <w:pPr>
              <w:rPr>
                <w:noProof/>
                <w:sz w:val="10"/>
                <w:szCs w:val="10"/>
              </w:rPr>
            </w:pPr>
          </w:p>
          <w:p w14:paraId="4AA5708B" w14:textId="5AE4E580" w:rsidR="00D077E9" w:rsidRDefault="00A92054" w:rsidP="00D077E9">
            <w:sdt>
              <w:sdtPr>
                <w:id w:val="-1740469667"/>
                <w:placeholder>
                  <w:docPart w:val="310036457FDB43E0919533630AF3F282"/>
                </w:placeholder>
                <w15:appearance w15:val="hidden"/>
              </w:sdtPr>
              <w:sdtEndPr/>
              <w:sdtContent>
                <w:r w:rsidR="00FF4827">
                  <w:t xml:space="preserve">BITS </w:t>
                </w:r>
                <w:proofErr w:type="spellStart"/>
                <w:r w:rsidR="00FF4827">
                  <w:t>Pilani</w:t>
                </w:r>
                <w:proofErr w:type="spellEnd"/>
              </w:sdtContent>
            </w:sdt>
          </w:p>
          <w:p w14:paraId="47DB6CB9" w14:textId="18776C78" w:rsidR="00D077E9" w:rsidRDefault="00D077E9" w:rsidP="00D077E9">
            <w:r w:rsidRPr="00B231E5">
              <w:t>Authored by:</w:t>
            </w:r>
            <w:r>
              <w:t xml:space="preserve"> </w:t>
            </w:r>
            <w:sdt>
              <w:sdtPr>
                <w:alias w:val="Your Name"/>
                <w:tag w:val="Your Name"/>
                <w:id w:val="-180584491"/>
                <w:placeholder>
                  <w:docPart w:val="FE64A3821BFA4C89AC75E2ECD435136C"/>
                </w:placeholder>
                <w:dataBinding w:prefixMappings="xmlns:ns0='http://schemas.microsoft.com/office/2006/coverPageProps' " w:xpath="/ns0:CoverPageProperties[1]/ns0:CompanyFax[1]" w:storeItemID="{55AF091B-3C7A-41E3-B477-F2FDAA23CFDA}"/>
                <w15:appearance w15:val="hidden"/>
                <w:text w:multiLine="1"/>
              </w:sdtPr>
              <w:sdtEndPr/>
              <w:sdtContent>
                <w:r w:rsidR="00FF4827">
                  <w:t>NIKHILESH M(2020MT93513)</w:t>
                </w:r>
              </w:sdtContent>
            </w:sdt>
          </w:p>
          <w:p w14:paraId="47E6C215" w14:textId="77777777" w:rsidR="00D077E9" w:rsidRPr="00D86945" w:rsidRDefault="00D077E9" w:rsidP="00D077E9">
            <w:pPr>
              <w:rPr>
                <w:noProof/>
                <w:sz w:val="10"/>
                <w:szCs w:val="10"/>
              </w:rPr>
            </w:pPr>
          </w:p>
        </w:tc>
      </w:tr>
    </w:tbl>
    <w:p w14:paraId="61476A36" w14:textId="16E8A568" w:rsidR="00D077E9" w:rsidRDefault="00D077E9">
      <w:pPr>
        <w:spacing w:after="200"/>
      </w:pPr>
      <w:r w:rsidRPr="00D967AC">
        <w:rPr>
          <w:noProof/>
        </w:rPr>
        <w:drawing>
          <wp:anchor distT="0" distB="0" distL="114300" distR="114300" simplePos="0" relativeHeight="251661312" behindDoc="0" locked="0" layoutInCell="1" allowOverlap="1" wp14:anchorId="04E74DCE" wp14:editId="3D089FD8">
            <wp:simplePos x="0" y="0"/>
            <wp:positionH relativeFrom="column">
              <wp:posOffset>4953663</wp:posOffset>
            </wp:positionH>
            <wp:positionV relativeFrom="paragraph">
              <wp:posOffset>7469679</wp:posOffset>
            </wp:positionV>
            <wp:extent cx="1483995" cy="413451"/>
            <wp:effectExtent l="0" t="0" r="0" b="571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995" cy="4134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46612B6" wp14:editId="5AE871D5">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1B7D5"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263EE8B" wp14:editId="147F808A">
                <wp:simplePos x="0" y="0"/>
                <wp:positionH relativeFrom="column">
                  <wp:posOffset>-205105</wp:posOffset>
                </wp:positionH>
                <wp:positionV relativeFrom="page">
                  <wp:posOffset>900430</wp:posOffset>
                </wp:positionV>
                <wp:extent cx="3938905" cy="8267700"/>
                <wp:effectExtent l="0" t="0" r="23495" b="190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ln/>
                      </wps:spPr>
                      <wps:style>
                        <a:lnRef idx="2">
                          <a:schemeClr val="dk1"/>
                        </a:lnRef>
                        <a:fillRef idx="1">
                          <a:schemeClr val="lt1"/>
                        </a:fillRef>
                        <a:effectRef idx="0">
                          <a:schemeClr val="dk1"/>
                        </a:effectRef>
                        <a:fontRef idx="minor">
                          <a:schemeClr val="dk1"/>
                        </a:fontRef>
                      </wps:style>
                      <wps:txbx>
                        <w:txbxContent>
                          <w:p w14:paraId="76BEE5B6" w14:textId="1E8C912E" w:rsidR="00FF4827" w:rsidRDefault="00FF4827" w:rsidP="00FF48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63EE8B"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" fillcolor="white [3201]" strokecolor="#0f0d29 [3200]" strokeweight="2pt">
                <v:textbox>
                  <w:txbxContent>
                    <w:p w14:paraId="76BEE5B6" w14:textId="1E8C912E" w:rsidR="00FF4827" w:rsidRDefault="00FF4827" w:rsidP="00FF4827">
                      <w:pPr>
                        <w:jc w:val="center"/>
                      </w:pPr>
                    </w:p>
                  </w:txbxContent>
                </v:textbox>
                <w10:wrap anchory="page"/>
              </v:rect>
            </w:pict>
          </mc:Fallback>
        </mc:AlternateContent>
      </w:r>
      <w:r>
        <w:br w:type="page"/>
      </w:r>
    </w:p>
    <w:p w14:paraId="0BC273C2" w14:textId="07D6F1F4" w:rsidR="00D077E9" w:rsidRDefault="00670CA0" w:rsidP="00D077E9">
      <w:pPr>
        <w:pStyle w:val="Heading1"/>
      </w:pPr>
      <w:r>
        <w:lastRenderedPageBreak/>
        <w:t>GIT Work Flow</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3BB5F49" w14:textId="77777777" w:rsidTr="00DF027C">
        <w:trPr>
          <w:trHeight w:val="3546"/>
        </w:trPr>
        <w:tc>
          <w:tcPr>
            <w:tcW w:w="9999" w:type="dxa"/>
          </w:tcPr>
          <w:sdt>
            <w:sdtPr>
              <w:id w:val="1660650702"/>
              <w:placeholder>
                <w:docPart w:val="BF9A1A09B65E45B090EC6B76D0E9887D"/>
              </w:placeholder>
              <w15:dataBinding w:prefixMappings="xmlns:ns0='http://schemas.microsoft.com/temp/samples' " w:xpath="/ns0:employees[1]/ns0:employee[1]/ns0:CompanyName[1]" w:storeItemID="{00000000-0000-0000-0000-000000000000}"/>
              <w15:appearance w15:val="hidden"/>
            </w:sdtPr>
            <w:sdtEndPr/>
            <w:sdtContent>
              <w:p w14:paraId="3DDFA0A9" w14:textId="7EDC91AE" w:rsidR="00D077E9" w:rsidRDefault="00670CA0" w:rsidP="00DF027C">
                <w:pPr>
                  <w:pStyle w:val="Heading2"/>
                </w:pPr>
                <w:r>
                  <w:t>Step 1 - Create Repository</w:t>
                </w:r>
              </w:p>
            </w:sdtContent>
          </w:sdt>
          <w:p w14:paraId="2DCD25B3" w14:textId="2AE3A90D" w:rsidR="00DF027C" w:rsidRDefault="00670CA0" w:rsidP="00DF027C">
            <w:pPr>
              <w:pStyle w:val="Content"/>
            </w:pPr>
            <w:r>
              <w:t xml:space="preserve">Login to Managers GitHub Account to create </w:t>
            </w:r>
            <w:proofErr w:type="spellStart"/>
            <w:r>
              <w:t>Git</w:t>
            </w:r>
            <w:proofErr w:type="spellEnd"/>
            <w:r>
              <w:t xml:space="preserve"> Repo</w:t>
            </w:r>
          </w:p>
          <w:p w14:paraId="7AD9262B" w14:textId="50DEC7B4" w:rsidR="00670CA0" w:rsidRDefault="00670CA0" w:rsidP="00DF027C">
            <w:pPr>
              <w:pStyle w:val="Content"/>
            </w:pPr>
          </w:p>
          <w:p w14:paraId="0DA030AA" w14:textId="370C295C" w:rsidR="00670CA0" w:rsidRDefault="00670CA0" w:rsidP="00DF027C">
            <w:pPr>
              <w:pStyle w:val="Content"/>
            </w:pPr>
            <w:r>
              <w:rPr>
                <w:noProof/>
              </w:rPr>
              <w:drawing>
                <wp:inline distT="0" distB="0" distL="0" distR="0" wp14:anchorId="1B593C61" wp14:editId="496E06FE">
                  <wp:extent cx="302895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2486025"/>
                          </a:xfrm>
                          <a:prstGeom prst="rect">
                            <a:avLst/>
                          </a:prstGeom>
                        </pic:spPr>
                      </pic:pic>
                    </a:graphicData>
                  </a:graphic>
                </wp:inline>
              </w:drawing>
            </w:r>
          </w:p>
          <w:p w14:paraId="689B912D" w14:textId="785B95EE" w:rsidR="008164E9" w:rsidRDefault="008164E9" w:rsidP="00DF027C">
            <w:pPr>
              <w:pStyle w:val="Content"/>
            </w:pPr>
            <w:r>
              <w:t>Create Repository</w:t>
            </w:r>
          </w:p>
          <w:p w14:paraId="07443979" w14:textId="77777777" w:rsidR="008164E9" w:rsidRDefault="008164E9" w:rsidP="00DF027C">
            <w:pPr>
              <w:pStyle w:val="Content"/>
            </w:pPr>
          </w:p>
          <w:p w14:paraId="5A97B39D" w14:textId="3E79F19D" w:rsidR="00670CA0" w:rsidRDefault="00670CA0" w:rsidP="00DF027C">
            <w:pPr>
              <w:pStyle w:val="Content"/>
            </w:pPr>
            <w:r>
              <w:rPr>
                <w:noProof/>
              </w:rPr>
              <w:drawing>
                <wp:inline distT="0" distB="0" distL="0" distR="0" wp14:anchorId="6736D811" wp14:editId="3E0C01AE">
                  <wp:extent cx="6309360" cy="4094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4094480"/>
                          </a:xfrm>
                          <a:prstGeom prst="rect">
                            <a:avLst/>
                          </a:prstGeom>
                        </pic:spPr>
                      </pic:pic>
                    </a:graphicData>
                  </a:graphic>
                </wp:inline>
              </w:drawing>
            </w:r>
          </w:p>
          <w:p w14:paraId="78FAB1C4" w14:textId="633530B4" w:rsidR="008164E9" w:rsidRDefault="008164E9" w:rsidP="00DF027C">
            <w:pPr>
              <w:pStyle w:val="Content"/>
            </w:pPr>
          </w:p>
          <w:p w14:paraId="0A9A5A29" w14:textId="073C8021" w:rsidR="008164E9" w:rsidRDefault="008164E9" w:rsidP="00DF027C">
            <w:pPr>
              <w:pStyle w:val="Content"/>
            </w:pPr>
            <w:r>
              <w:lastRenderedPageBreak/>
              <w:t>Set up PR Notifications</w:t>
            </w:r>
          </w:p>
          <w:p w14:paraId="21E3D1C0" w14:textId="3BF28446" w:rsidR="008164E9" w:rsidRDefault="008164E9" w:rsidP="00DF027C">
            <w:pPr>
              <w:pStyle w:val="Content"/>
            </w:pPr>
          </w:p>
          <w:p w14:paraId="61C93CE1" w14:textId="3F486202" w:rsidR="008164E9" w:rsidRPr="00DF027C" w:rsidRDefault="008164E9" w:rsidP="00DF027C">
            <w:pPr>
              <w:pStyle w:val="Content"/>
            </w:pPr>
            <w:r>
              <w:rPr>
                <w:noProof/>
              </w:rPr>
              <w:drawing>
                <wp:inline distT="0" distB="0" distL="0" distR="0" wp14:anchorId="56E4B639" wp14:editId="1F2F9E32">
                  <wp:extent cx="6309360" cy="1629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629410"/>
                          </a:xfrm>
                          <a:prstGeom prst="rect">
                            <a:avLst/>
                          </a:prstGeom>
                        </pic:spPr>
                      </pic:pic>
                    </a:graphicData>
                  </a:graphic>
                </wp:inline>
              </w:drawing>
            </w:r>
          </w:p>
          <w:p w14:paraId="5D49CFF2" w14:textId="0388E4AE" w:rsidR="00670CA0" w:rsidRDefault="00670CA0" w:rsidP="00DF027C">
            <w:pPr>
              <w:pStyle w:val="Content"/>
            </w:pPr>
          </w:p>
        </w:tc>
      </w:tr>
      <w:tr w:rsidR="00DF027C" w14:paraId="12380F4D" w14:textId="77777777" w:rsidTr="00DF027C">
        <w:trPr>
          <w:trHeight w:val="5931"/>
        </w:trPr>
        <w:tc>
          <w:tcPr>
            <w:tcW w:w="9999" w:type="dxa"/>
          </w:tcPr>
          <w:sdt>
            <w:sdtPr>
              <w:id w:val="-499961483"/>
              <w:placeholder>
                <w:docPart w:val="91F6A7B5A4454EB6AC698D221240F7FD"/>
              </w:placeholder>
              <w15:dataBinding w:prefixMappings="xmlns:ns0='http://schemas.microsoft.com/temp/samples' " w:xpath="/ns0:employees[1]/ns0:employee[1]/ns0:CompanyName[1]" w:storeItemID="{00000000-0000-0000-0000-000000000000}"/>
              <w15:appearance w15:val="hidden"/>
            </w:sdtPr>
            <w:sdtContent>
              <w:p w14:paraId="5295B048" w14:textId="4C658D1F" w:rsidR="008164E9" w:rsidRDefault="008164E9" w:rsidP="008164E9">
                <w:pPr>
                  <w:pStyle w:val="Heading2"/>
                </w:pPr>
                <w:r>
                  <w:t xml:space="preserve">Step </w:t>
                </w:r>
                <w:r>
                  <w:t>2</w:t>
                </w:r>
                <w:r>
                  <w:t xml:space="preserve"> </w:t>
                </w:r>
                <w:r>
                  <w:t>–</w:t>
                </w:r>
                <w:r>
                  <w:t xml:space="preserve"> </w:t>
                </w:r>
                <w:r>
                  <w:t>Invite Collaborator</w:t>
                </w:r>
              </w:p>
            </w:sdtContent>
          </w:sdt>
          <w:p w14:paraId="1F8C4E26" w14:textId="6CD8AE48" w:rsidR="008164E9" w:rsidRDefault="008164E9" w:rsidP="008164E9">
            <w:pPr>
              <w:pStyle w:val="Content"/>
            </w:pPr>
            <w:r>
              <w:rPr>
                <w:noProof/>
              </w:rPr>
              <w:drawing>
                <wp:inline distT="0" distB="0" distL="0" distR="0" wp14:anchorId="1C02D202" wp14:editId="333F61BB">
                  <wp:extent cx="6309360" cy="2682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2682875"/>
                          </a:xfrm>
                          <a:prstGeom prst="rect">
                            <a:avLst/>
                          </a:prstGeom>
                        </pic:spPr>
                      </pic:pic>
                    </a:graphicData>
                  </a:graphic>
                </wp:inline>
              </w:drawing>
            </w:r>
          </w:p>
          <w:p w14:paraId="4FA2F92A" w14:textId="1A082A97" w:rsidR="008164E9" w:rsidRDefault="008164E9" w:rsidP="008164E9">
            <w:pPr>
              <w:pStyle w:val="Content"/>
            </w:pPr>
          </w:p>
          <w:p w14:paraId="46569A87" w14:textId="56570724" w:rsidR="008164E9" w:rsidRDefault="008164E9" w:rsidP="008164E9">
            <w:pPr>
              <w:pStyle w:val="Content"/>
            </w:pPr>
            <w:r>
              <w:rPr>
                <w:noProof/>
              </w:rPr>
              <w:drawing>
                <wp:inline distT="0" distB="0" distL="0" distR="0" wp14:anchorId="47F35DF3" wp14:editId="5E6816B5">
                  <wp:extent cx="6309360" cy="4208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4208145"/>
                          </a:xfrm>
                          <a:prstGeom prst="rect">
                            <a:avLst/>
                          </a:prstGeom>
                        </pic:spPr>
                      </pic:pic>
                    </a:graphicData>
                  </a:graphic>
                </wp:inline>
              </w:drawing>
            </w:r>
          </w:p>
          <w:p w14:paraId="63B9C56B" w14:textId="786D3A69" w:rsidR="008164E9" w:rsidRDefault="008164E9" w:rsidP="008164E9">
            <w:pPr>
              <w:pStyle w:val="Content"/>
            </w:pPr>
          </w:p>
          <w:p w14:paraId="1166C92E" w14:textId="2F40A714" w:rsidR="008164E9" w:rsidRDefault="008164E9" w:rsidP="008164E9">
            <w:pPr>
              <w:pStyle w:val="Content"/>
            </w:pPr>
          </w:p>
          <w:p w14:paraId="3F27284E" w14:textId="77777777" w:rsidR="008164E9" w:rsidRDefault="008164E9" w:rsidP="008164E9">
            <w:pPr>
              <w:pStyle w:val="Content"/>
            </w:pPr>
          </w:p>
          <w:sdt>
            <w:sdtPr>
              <w:id w:val="-741323787"/>
              <w:placeholder>
                <w:docPart w:val="09DB6FFE925C43569A24024D44FFDE3D"/>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p w14:paraId="700CEECD" w14:textId="2DEBC5EC" w:rsidR="005A1B6F" w:rsidRDefault="008164E9" w:rsidP="008164E9">
                <w:pPr>
                  <w:pStyle w:val="Heading2"/>
                </w:pPr>
                <w:r>
                  <w:t xml:space="preserve">Step </w:t>
                </w:r>
                <w:r>
                  <w:t>3</w:t>
                </w:r>
                <w:r>
                  <w:t xml:space="preserve"> – </w:t>
                </w:r>
                <w:r>
                  <w:t>Create Branch and set Branch permissions</w:t>
                </w:r>
              </w:p>
              <w:p w14:paraId="39DC8640" w14:textId="7F5202AC" w:rsidR="005A1B6F" w:rsidRDefault="005A1B6F" w:rsidP="005A1B6F">
                <w:r>
                  <w:rPr>
                    <w:noProof/>
                  </w:rPr>
                  <w:drawing>
                    <wp:inline distT="0" distB="0" distL="0" distR="0" wp14:anchorId="0167BB55" wp14:editId="038A649B">
                      <wp:extent cx="2352675" cy="1819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1819275"/>
                              </a:xfrm>
                              <a:prstGeom prst="rect">
                                <a:avLst/>
                              </a:prstGeom>
                            </pic:spPr>
                          </pic:pic>
                        </a:graphicData>
                      </a:graphic>
                    </wp:inline>
                  </w:drawing>
                </w:r>
              </w:p>
              <w:p w14:paraId="083D7155" w14:textId="3F1D5826" w:rsidR="005A1B6F" w:rsidRDefault="005A1B6F" w:rsidP="005A1B6F"/>
              <w:p w14:paraId="63CB72DC" w14:textId="0F023F96" w:rsidR="005A1B6F" w:rsidRDefault="005A1B6F" w:rsidP="005A1B6F"/>
              <w:p w14:paraId="644E12EA" w14:textId="77777777" w:rsidR="005A1B6F" w:rsidRDefault="005A1B6F" w:rsidP="005A1B6F"/>
              <w:p w14:paraId="7AA4042A" w14:textId="74A5E1C2" w:rsidR="005A1B6F" w:rsidRPr="005A1B6F" w:rsidRDefault="005A1B6F" w:rsidP="005A1B6F">
                <w:r>
                  <w:rPr>
                    <w:noProof/>
                  </w:rPr>
                  <w:drawing>
                    <wp:inline distT="0" distB="0" distL="0" distR="0" wp14:anchorId="786CFF65" wp14:editId="088EC1C7">
                      <wp:extent cx="630936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914650"/>
                              </a:xfrm>
                              <a:prstGeom prst="rect">
                                <a:avLst/>
                              </a:prstGeom>
                            </pic:spPr>
                          </pic:pic>
                        </a:graphicData>
                      </a:graphic>
                    </wp:inline>
                  </w:drawing>
                </w:r>
              </w:p>
              <w:p w14:paraId="43BA9DDA" w14:textId="77777777" w:rsidR="005A1B6F" w:rsidRDefault="005A1B6F" w:rsidP="005A1B6F">
                <w:pPr>
                  <w:rPr>
                    <w:noProof/>
                  </w:rPr>
                </w:pPr>
              </w:p>
              <w:p w14:paraId="51792FD0" w14:textId="77777777" w:rsidR="005A1B6F" w:rsidRDefault="005A1B6F" w:rsidP="005A1B6F">
                <w:pPr>
                  <w:rPr>
                    <w:noProof/>
                  </w:rPr>
                </w:pPr>
              </w:p>
              <w:p w14:paraId="05A80276" w14:textId="77777777" w:rsidR="005A1B6F" w:rsidRDefault="005A1B6F" w:rsidP="005A1B6F">
                <w:pPr>
                  <w:rPr>
                    <w:noProof/>
                  </w:rPr>
                </w:pPr>
              </w:p>
              <w:p w14:paraId="712A0118" w14:textId="77777777" w:rsidR="005A1B6F" w:rsidRDefault="005A1B6F" w:rsidP="005A1B6F">
                <w:pPr>
                  <w:rPr>
                    <w:noProof/>
                  </w:rPr>
                </w:pPr>
              </w:p>
              <w:p w14:paraId="0003ED24" w14:textId="77777777" w:rsidR="005A1B6F" w:rsidRDefault="005A1B6F" w:rsidP="005A1B6F">
                <w:pPr>
                  <w:rPr>
                    <w:noProof/>
                  </w:rPr>
                </w:pPr>
              </w:p>
              <w:p w14:paraId="5CDCE00D" w14:textId="77777777" w:rsidR="005A1B6F" w:rsidRDefault="005A1B6F" w:rsidP="005A1B6F">
                <w:pPr>
                  <w:rPr>
                    <w:noProof/>
                  </w:rPr>
                </w:pPr>
              </w:p>
              <w:p w14:paraId="3DB18535" w14:textId="77777777" w:rsidR="005A1B6F" w:rsidRDefault="005A1B6F" w:rsidP="005A1B6F">
                <w:pPr>
                  <w:rPr>
                    <w:noProof/>
                  </w:rPr>
                </w:pPr>
              </w:p>
              <w:p w14:paraId="44244171" w14:textId="77777777" w:rsidR="005A1B6F" w:rsidRDefault="005A1B6F" w:rsidP="005A1B6F">
                <w:pPr>
                  <w:rPr>
                    <w:noProof/>
                  </w:rPr>
                </w:pPr>
              </w:p>
              <w:p w14:paraId="21C348EB" w14:textId="77777777" w:rsidR="005A1B6F" w:rsidRDefault="005A1B6F" w:rsidP="005A1B6F">
                <w:pPr>
                  <w:rPr>
                    <w:noProof/>
                  </w:rPr>
                </w:pPr>
              </w:p>
              <w:p w14:paraId="3B098CC4" w14:textId="3DEF5601" w:rsidR="005A1B6F" w:rsidRDefault="005A1B6F" w:rsidP="005A1B6F">
                <w:pPr>
                  <w:rPr>
                    <w:noProof/>
                  </w:rPr>
                </w:pPr>
                <w:r>
                  <w:rPr>
                    <w:noProof/>
                  </w:rPr>
                  <w:lastRenderedPageBreak/>
                  <w:t>Setup Branch Permissions –</w:t>
                </w:r>
              </w:p>
              <w:p w14:paraId="220476C6" w14:textId="5A4115C7" w:rsidR="008164E9" w:rsidRPr="005A1B6F" w:rsidRDefault="005A1B6F" w:rsidP="005A1B6F">
                <w:r>
                  <w:rPr>
                    <w:noProof/>
                  </w:rPr>
                  <w:drawing>
                    <wp:inline distT="0" distB="0" distL="0" distR="0" wp14:anchorId="0DED5740" wp14:editId="6538F190">
                      <wp:extent cx="6309360" cy="441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4410075"/>
                              </a:xfrm>
                              <a:prstGeom prst="rect">
                                <a:avLst/>
                              </a:prstGeom>
                            </pic:spPr>
                          </pic:pic>
                        </a:graphicData>
                      </a:graphic>
                    </wp:inline>
                  </w:drawing>
                </w:r>
              </w:p>
            </w:sdtContent>
          </w:sdt>
          <w:p w14:paraId="73E0CD7C" w14:textId="2FF27540" w:rsidR="00DF027C" w:rsidRPr="00670CA0" w:rsidRDefault="00DF027C" w:rsidP="00DF027C">
            <w:pPr>
              <w:pStyle w:val="Content"/>
            </w:pPr>
          </w:p>
        </w:tc>
      </w:tr>
      <w:tr w:rsidR="0020600B" w14:paraId="63D3DF59" w14:textId="77777777" w:rsidTr="00DF027C">
        <w:trPr>
          <w:trHeight w:val="5931"/>
        </w:trPr>
        <w:tc>
          <w:tcPr>
            <w:tcW w:w="9999" w:type="dxa"/>
          </w:tcPr>
          <w:p w14:paraId="5E259BB9" w14:textId="77777777" w:rsidR="0020600B" w:rsidRDefault="0020600B" w:rsidP="008164E9">
            <w:pPr>
              <w:pStyle w:val="Heading2"/>
            </w:pPr>
          </w:p>
        </w:tc>
      </w:tr>
    </w:tbl>
    <w:p w14:paraId="0C2FE8CD" w14:textId="77777777" w:rsidR="005A1B6F" w:rsidRDefault="005A1B6F" w:rsidP="005A1B6F">
      <w:pPr>
        <w:pStyle w:val="Heading2"/>
      </w:pPr>
    </w:p>
    <w:p w14:paraId="765C04D0" w14:textId="77777777" w:rsidR="005A1B6F" w:rsidRDefault="005A1B6F" w:rsidP="005A1B6F">
      <w:pPr>
        <w:pStyle w:val="Heading2"/>
      </w:pPr>
    </w:p>
    <w:p w14:paraId="618E96BD" w14:textId="77777777" w:rsidR="005A1B6F" w:rsidRDefault="005A1B6F" w:rsidP="005A1B6F">
      <w:pPr>
        <w:pStyle w:val="Heading2"/>
      </w:pPr>
    </w:p>
    <w:p w14:paraId="60CCB9F3" w14:textId="77777777" w:rsidR="005A1B6F" w:rsidRDefault="005A1B6F" w:rsidP="005A1B6F">
      <w:pPr>
        <w:pStyle w:val="Heading2"/>
      </w:pPr>
    </w:p>
    <w:p w14:paraId="7BB6FF28" w14:textId="77777777" w:rsidR="005A1B6F" w:rsidRDefault="005A1B6F" w:rsidP="005A1B6F">
      <w:pPr>
        <w:pStyle w:val="Heading2"/>
      </w:pPr>
    </w:p>
    <w:p w14:paraId="4130158F" w14:textId="77777777" w:rsidR="005A1B6F" w:rsidRDefault="005A1B6F" w:rsidP="005A1B6F">
      <w:pPr>
        <w:pStyle w:val="Heading2"/>
      </w:pPr>
    </w:p>
    <w:p w14:paraId="64E090C5" w14:textId="77777777" w:rsidR="005A1B6F" w:rsidRDefault="005A1B6F" w:rsidP="005A1B6F">
      <w:pPr>
        <w:pStyle w:val="Heading2"/>
      </w:pPr>
    </w:p>
    <w:p w14:paraId="364C8BA3" w14:textId="77777777" w:rsidR="005A1B6F" w:rsidRDefault="005A1B6F" w:rsidP="005A1B6F">
      <w:pPr>
        <w:pStyle w:val="Heading2"/>
      </w:pPr>
    </w:p>
    <w:p w14:paraId="331950EC" w14:textId="161ECA88" w:rsidR="005A1B6F" w:rsidRDefault="005A1B6F" w:rsidP="005A1B6F">
      <w:pPr>
        <w:pStyle w:val="Heading2"/>
      </w:pPr>
      <w:r>
        <w:t xml:space="preserve">Step 3 – </w:t>
      </w:r>
      <w:r>
        <w:t>Edit File Readme with Commit</w:t>
      </w:r>
    </w:p>
    <w:p w14:paraId="21EB10C5" w14:textId="2828E33C" w:rsidR="005A1B6F" w:rsidRDefault="005A1B6F" w:rsidP="005A1B6F">
      <w:r>
        <w:rPr>
          <w:noProof/>
        </w:rPr>
        <w:lastRenderedPageBreak/>
        <w:drawing>
          <wp:inline distT="0" distB="0" distL="0" distR="0" wp14:anchorId="304B2F7F" wp14:editId="2E73B664">
            <wp:extent cx="630936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267200"/>
                    </a:xfrm>
                    <a:prstGeom prst="rect">
                      <a:avLst/>
                    </a:prstGeom>
                  </pic:spPr>
                </pic:pic>
              </a:graphicData>
            </a:graphic>
          </wp:inline>
        </w:drawing>
      </w:r>
    </w:p>
    <w:p w14:paraId="43A24485" w14:textId="3195C9F4" w:rsidR="005A1B6F" w:rsidRPr="005A1B6F" w:rsidRDefault="005A1B6F" w:rsidP="005A1B6F"/>
    <w:p w14:paraId="61DF546A" w14:textId="14A8B555" w:rsidR="005A1B6F" w:rsidRDefault="005A1B6F" w:rsidP="005A1B6F">
      <w:pPr>
        <w:pStyle w:val="Heading2"/>
      </w:pPr>
      <w:r>
        <w:t xml:space="preserve">Step </w:t>
      </w:r>
      <w:r>
        <w:t>4</w:t>
      </w:r>
      <w:r>
        <w:t xml:space="preserve"> – </w:t>
      </w:r>
      <w:r>
        <w:t>Clone the Repo</w:t>
      </w:r>
    </w:p>
    <w:p w14:paraId="27413687" w14:textId="69451F26" w:rsidR="005A1B6F" w:rsidRDefault="00636E0E" w:rsidP="005A1B6F">
      <w:r>
        <w:rPr>
          <w:noProof/>
        </w:rPr>
        <w:drawing>
          <wp:inline distT="0" distB="0" distL="0" distR="0" wp14:anchorId="6EFBAF89" wp14:editId="488A0983">
            <wp:extent cx="238125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1609725"/>
                    </a:xfrm>
                    <a:prstGeom prst="rect">
                      <a:avLst/>
                    </a:prstGeom>
                  </pic:spPr>
                </pic:pic>
              </a:graphicData>
            </a:graphic>
          </wp:inline>
        </w:drawing>
      </w:r>
    </w:p>
    <w:p w14:paraId="1BC8DE28" w14:textId="319E93AB" w:rsidR="00636E0E" w:rsidRDefault="00636E0E" w:rsidP="005A1B6F">
      <w:r>
        <w:rPr>
          <w:noProof/>
        </w:rPr>
        <w:lastRenderedPageBreak/>
        <w:drawing>
          <wp:inline distT="0" distB="0" distL="0" distR="0" wp14:anchorId="3E0277DC" wp14:editId="7FBD06FD">
            <wp:extent cx="5543550" cy="3476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3476625"/>
                    </a:xfrm>
                    <a:prstGeom prst="rect">
                      <a:avLst/>
                    </a:prstGeom>
                  </pic:spPr>
                </pic:pic>
              </a:graphicData>
            </a:graphic>
          </wp:inline>
        </w:drawing>
      </w:r>
    </w:p>
    <w:p w14:paraId="2B93D160" w14:textId="58BFAE83" w:rsidR="00636E0E" w:rsidRDefault="00636E0E" w:rsidP="005A1B6F"/>
    <w:p w14:paraId="4C96CA61" w14:textId="77777777" w:rsidR="00636E0E" w:rsidRPr="005A1B6F" w:rsidRDefault="00636E0E" w:rsidP="005A1B6F"/>
    <w:p w14:paraId="3FAAF645" w14:textId="0352772F" w:rsidR="00636E0E" w:rsidRDefault="00636E0E" w:rsidP="00636E0E">
      <w:pPr>
        <w:pStyle w:val="Heading2"/>
      </w:pPr>
      <w:r>
        <w:t xml:space="preserve">Step </w:t>
      </w:r>
      <w:r>
        <w:t>5</w:t>
      </w:r>
      <w:r>
        <w:t xml:space="preserve"> – </w:t>
      </w:r>
      <w:r>
        <w:t>Setup Some Code</w:t>
      </w:r>
    </w:p>
    <w:p w14:paraId="5E462404" w14:textId="1597FFA2" w:rsidR="00636E0E" w:rsidRPr="00636E0E" w:rsidRDefault="00636E0E" w:rsidP="00636E0E">
      <w:r>
        <w:t>Create local Branch</w:t>
      </w:r>
    </w:p>
    <w:p w14:paraId="3A76A067" w14:textId="03369DC8" w:rsidR="00636E0E" w:rsidRDefault="00636E0E" w:rsidP="00636E0E">
      <w:r>
        <w:rPr>
          <w:noProof/>
        </w:rPr>
        <w:drawing>
          <wp:inline distT="0" distB="0" distL="0" distR="0" wp14:anchorId="6465CD75" wp14:editId="3087EFF3">
            <wp:extent cx="456247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647700"/>
                    </a:xfrm>
                    <a:prstGeom prst="rect">
                      <a:avLst/>
                    </a:prstGeom>
                  </pic:spPr>
                </pic:pic>
              </a:graphicData>
            </a:graphic>
          </wp:inline>
        </w:drawing>
      </w:r>
    </w:p>
    <w:p w14:paraId="614FB069" w14:textId="2663D9A5" w:rsidR="00636E0E" w:rsidRDefault="00636E0E" w:rsidP="00636E0E"/>
    <w:p w14:paraId="5FA154A0" w14:textId="117515FF" w:rsidR="00636E0E" w:rsidRDefault="008F4217" w:rsidP="00636E0E">
      <w:r>
        <w:t xml:space="preserve">Connect it to origin </w:t>
      </w:r>
    </w:p>
    <w:p w14:paraId="53D99E85" w14:textId="2B93A131" w:rsidR="008F4217" w:rsidRPr="00636E0E" w:rsidRDefault="008F4217" w:rsidP="00636E0E">
      <w:r>
        <w:rPr>
          <w:noProof/>
        </w:rPr>
        <w:drawing>
          <wp:inline distT="0" distB="0" distL="0" distR="0" wp14:anchorId="599BA92C" wp14:editId="43B5D031">
            <wp:extent cx="5038725" cy="590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590550"/>
                    </a:xfrm>
                    <a:prstGeom prst="rect">
                      <a:avLst/>
                    </a:prstGeom>
                  </pic:spPr>
                </pic:pic>
              </a:graphicData>
            </a:graphic>
          </wp:inline>
        </w:drawing>
      </w:r>
    </w:p>
    <w:p w14:paraId="0BAFBD31" w14:textId="7FB9C0B8" w:rsidR="0087605E" w:rsidRDefault="0087605E" w:rsidP="00DF027C"/>
    <w:p w14:paraId="6402647E" w14:textId="77777777" w:rsidR="008F4217" w:rsidRDefault="008F4217" w:rsidP="00DF027C"/>
    <w:p w14:paraId="11724817" w14:textId="77777777" w:rsidR="008F4217" w:rsidRDefault="008F4217" w:rsidP="00DF027C"/>
    <w:p w14:paraId="1F4DF759" w14:textId="77777777" w:rsidR="008F4217" w:rsidRDefault="008F4217" w:rsidP="00DF027C"/>
    <w:p w14:paraId="3DE506BC" w14:textId="77777777" w:rsidR="008F4217" w:rsidRDefault="008F4217" w:rsidP="00DF027C"/>
    <w:p w14:paraId="3587D222" w14:textId="77777777" w:rsidR="008F4217" w:rsidRDefault="008F4217" w:rsidP="00DF027C"/>
    <w:p w14:paraId="147289A7" w14:textId="77777777" w:rsidR="008F4217" w:rsidRDefault="008F4217" w:rsidP="00DF027C"/>
    <w:p w14:paraId="142349E8" w14:textId="36953081" w:rsidR="008F4217" w:rsidRDefault="008F4217" w:rsidP="00DF027C">
      <w:r>
        <w:lastRenderedPageBreak/>
        <w:t>Add and push new code</w:t>
      </w:r>
    </w:p>
    <w:p w14:paraId="30174B31" w14:textId="09177568" w:rsidR="008F4217" w:rsidRDefault="008F4217" w:rsidP="00DF027C">
      <w:r>
        <w:rPr>
          <w:noProof/>
        </w:rPr>
        <w:drawing>
          <wp:inline distT="0" distB="0" distL="0" distR="0" wp14:anchorId="2A8CEBFB" wp14:editId="1DA6B134">
            <wp:extent cx="6309360" cy="7120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7120890"/>
                    </a:xfrm>
                    <a:prstGeom prst="rect">
                      <a:avLst/>
                    </a:prstGeom>
                  </pic:spPr>
                </pic:pic>
              </a:graphicData>
            </a:graphic>
          </wp:inline>
        </w:drawing>
      </w:r>
    </w:p>
    <w:p w14:paraId="63FFD0EC" w14:textId="15B3DC6D" w:rsidR="008F4217" w:rsidRDefault="008F4217" w:rsidP="00DF027C"/>
    <w:p w14:paraId="301BEEC8" w14:textId="3AA43670" w:rsidR="008F4217" w:rsidRDefault="008F4217" w:rsidP="00DF027C"/>
    <w:p w14:paraId="48C940FA" w14:textId="6BCE8BF0" w:rsidR="008F4217" w:rsidRDefault="008F4217" w:rsidP="00DF027C"/>
    <w:p w14:paraId="6DDB5D36" w14:textId="1393D788" w:rsidR="008F4217" w:rsidRDefault="008F4217" w:rsidP="00DF027C"/>
    <w:p w14:paraId="29C03A13" w14:textId="720B65AC" w:rsidR="008F4217" w:rsidRDefault="008F4217" w:rsidP="00DF027C">
      <w:r>
        <w:lastRenderedPageBreak/>
        <w:t>Code in remote branch –</w:t>
      </w:r>
    </w:p>
    <w:p w14:paraId="20F0D35B" w14:textId="6292DF7C" w:rsidR="008F4217" w:rsidRDefault="008F4217" w:rsidP="00DF027C">
      <w:r>
        <w:rPr>
          <w:noProof/>
        </w:rPr>
        <w:drawing>
          <wp:inline distT="0" distB="0" distL="0" distR="0" wp14:anchorId="4230A1E0" wp14:editId="730E6B68">
            <wp:extent cx="6309360" cy="4078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078605"/>
                    </a:xfrm>
                    <a:prstGeom prst="rect">
                      <a:avLst/>
                    </a:prstGeom>
                  </pic:spPr>
                </pic:pic>
              </a:graphicData>
            </a:graphic>
          </wp:inline>
        </w:drawing>
      </w:r>
    </w:p>
    <w:p w14:paraId="37947615" w14:textId="2366BAB0" w:rsidR="008F4217" w:rsidRDefault="008F4217" w:rsidP="00DF027C"/>
    <w:p w14:paraId="3153A010" w14:textId="2794F6F5" w:rsidR="008F4217" w:rsidRDefault="008F4217" w:rsidP="008F4217">
      <w:pPr>
        <w:pStyle w:val="Heading2"/>
      </w:pPr>
      <w:r>
        <w:lastRenderedPageBreak/>
        <w:t xml:space="preserve">Step </w:t>
      </w:r>
      <w:r w:rsidR="001E772E">
        <w:t>6</w:t>
      </w:r>
      <w:r>
        <w:t xml:space="preserve"> – </w:t>
      </w:r>
      <w:r>
        <w:t>Create Pull Request</w:t>
      </w:r>
    </w:p>
    <w:p w14:paraId="40F7AB33" w14:textId="7CB35A80" w:rsidR="008F4217" w:rsidRPr="008F4217" w:rsidRDefault="008F4217" w:rsidP="008F4217">
      <w:r>
        <w:rPr>
          <w:noProof/>
        </w:rPr>
        <w:drawing>
          <wp:inline distT="0" distB="0" distL="0" distR="0" wp14:anchorId="37FD4515" wp14:editId="3581F6DD">
            <wp:extent cx="6309360" cy="2957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957195"/>
                    </a:xfrm>
                    <a:prstGeom prst="rect">
                      <a:avLst/>
                    </a:prstGeom>
                  </pic:spPr>
                </pic:pic>
              </a:graphicData>
            </a:graphic>
          </wp:inline>
        </w:drawing>
      </w:r>
      <w:r w:rsidR="001E772E" w:rsidRPr="001E772E">
        <w:rPr>
          <w:noProof/>
        </w:rPr>
        <w:t xml:space="preserve"> </w:t>
      </w:r>
      <w:r w:rsidR="001E772E">
        <w:rPr>
          <w:noProof/>
        </w:rPr>
        <w:drawing>
          <wp:inline distT="0" distB="0" distL="0" distR="0" wp14:anchorId="669D2A8F" wp14:editId="2391EF08">
            <wp:extent cx="6309360" cy="4214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4214495"/>
                    </a:xfrm>
                    <a:prstGeom prst="rect">
                      <a:avLst/>
                    </a:prstGeom>
                  </pic:spPr>
                </pic:pic>
              </a:graphicData>
            </a:graphic>
          </wp:inline>
        </w:drawing>
      </w:r>
    </w:p>
    <w:p w14:paraId="3714BAEB" w14:textId="18D2DC43" w:rsidR="008F4217" w:rsidRDefault="008F4217" w:rsidP="00DF027C"/>
    <w:p w14:paraId="6C58C636" w14:textId="24B8F796" w:rsidR="001E772E" w:rsidRDefault="001E772E" w:rsidP="00DF027C"/>
    <w:p w14:paraId="66FEF39B" w14:textId="5DD47166" w:rsidR="001E772E" w:rsidRDefault="001E772E" w:rsidP="00DF027C"/>
    <w:p w14:paraId="3A0F4C11" w14:textId="18AC321F" w:rsidR="001E772E" w:rsidRDefault="001E772E" w:rsidP="00DF027C">
      <w:r>
        <w:lastRenderedPageBreak/>
        <w:t>Merged into development –</w:t>
      </w:r>
    </w:p>
    <w:p w14:paraId="35D4A476" w14:textId="0A7F12B9" w:rsidR="001E772E" w:rsidRDefault="001E772E" w:rsidP="00DF027C">
      <w:r>
        <w:rPr>
          <w:noProof/>
        </w:rPr>
        <w:drawing>
          <wp:inline distT="0" distB="0" distL="0" distR="0" wp14:anchorId="028245C1" wp14:editId="39C660DF">
            <wp:extent cx="6309360" cy="3590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590925"/>
                    </a:xfrm>
                    <a:prstGeom prst="rect">
                      <a:avLst/>
                    </a:prstGeom>
                  </pic:spPr>
                </pic:pic>
              </a:graphicData>
            </a:graphic>
          </wp:inline>
        </w:drawing>
      </w:r>
    </w:p>
    <w:p w14:paraId="47FDF02A" w14:textId="69A7AB35" w:rsidR="001E772E" w:rsidRDefault="001E772E" w:rsidP="00DF027C"/>
    <w:p w14:paraId="2BE798DE" w14:textId="77777777" w:rsidR="00C75A34" w:rsidRDefault="00C75A34" w:rsidP="001E772E">
      <w:pPr>
        <w:pStyle w:val="Heading2"/>
      </w:pPr>
      <w:r>
        <w:t xml:space="preserve">Step 7 </w:t>
      </w:r>
      <w:r w:rsidR="001E772E">
        <w:t xml:space="preserve">– </w:t>
      </w:r>
      <w:r>
        <w:t>Resolving collaborator conflict</w:t>
      </w:r>
    </w:p>
    <w:p w14:paraId="5E3D5FE7" w14:textId="77777777" w:rsidR="00C75A34" w:rsidRDefault="00C75A34" w:rsidP="00C75A34">
      <w:pPr>
        <w:spacing w:after="200"/>
      </w:pPr>
      <w:r>
        <w:t>Added change in development branch from manager and added different change in same file in feature branch from collaborator. Will create PR and resolve conflicts</w:t>
      </w:r>
    </w:p>
    <w:p w14:paraId="69543072" w14:textId="77777777" w:rsidR="00C75A34" w:rsidRDefault="00C75A34" w:rsidP="00C75A34">
      <w:pPr>
        <w:spacing w:after="200"/>
      </w:pPr>
    </w:p>
    <w:p w14:paraId="16AE5097" w14:textId="77777777" w:rsidR="00C75A34" w:rsidRDefault="00C75A34" w:rsidP="00C75A34">
      <w:pPr>
        <w:spacing w:after="200"/>
      </w:pPr>
    </w:p>
    <w:p w14:paraId="67BB06DF" w14:textId="77777777" w:rsidR="00C75A34" w:rsidRDefault="00C75A34" w:rsidP="00C75A34">
      <w:pPr>
        <w:spacing w:after="200"/>
      </w:pPr>
    </w:p>
    <w:p w14:paraId="5E19A4A7" w14:textId="77777777" w:rsidR="00C75A34" w:rsidRDefault="00C75A34" w:rsidP="00C75A34">
      <w:pPr>
        <w:spacing w:after="200"/>
      </w:pPr>
    </w:p>
    <w:p w14:paraId="434731AD" w14:textId="77777777" w:rsidR="00C75A34" w:rsidRDefault="00C75A34" w:rsidP="00C75A34">
      <w:pPr>
        <w:spacing w:after="200"/>
      </w:pPr>
    </w:p>
    <w:p w14:paraId="289730ED" w14:textId="77777777" w:rsidR="00C75A34" w:rsidRDefault="00C75A34" w:rsidP="00C75A34">
      <w:pPr>
        <w:spacing w:after="200"/>
      </w:pPr>
    </w:p>
    <w:p w14:paraId="7203B7EA" w14:textId="77777777" w:rsidR="00C75A34" w:rsidRDefault="00C75A34" w:rsidP="00C75A34">
      <w:pPr>
        <w:spacing w:after="200"/>
      </w:pPr>
    </w:p>
    <w:p w14:paraId="6975CC9B" w14:textId="77777777" w:rsidR="00C75A34" w:rsidRDefault="00C75A34" w:rsidP="00C75A34">
      <w:pPr>
        <w:spacing w:after="200"/>
      </w:pPr>
    </w:p>
    <w:p w14:paraId="4C500731" w14:textId="77777777" w:rsidR="00C75A34" w:rsidRDefault="00C75A34" w:rsidP="00C75A34">
      <w:pPr>
        <w:spacing w:after="200"/>
      </w:pPr>
    </w:p>
    <w:p w14:paraId="39F7FDE3" w14:textId="67373744" w:rsidR="001E772E" w:rsidRDefault="00C75A34" w:rsidP="00C75A34">
      <w:pPr>
        <w:spacing w:after="200"/>
      </w:pPr>
      <w:proofErr w:type="gramStart"/>
      <w:r>
        <w:lastRenderedPageBreak/>
        <w:t xml:space="preserve">Added  </w:t>
      </w:r>
      <w:r>
        <w:t>development</w:t>
      </w:r>
      <w:proofErr w:type="gramEnd"/>
      <w:r>
        <w:t xml:space="preserve"> branch</w:t>
      </w:r>
      <w:r>
        <w:t xml:space="preserve"> change –</w:t>
      </w:r>
    </w:p>
    <w:p w14:paraId="6EBCC1BB" w14:textId="7E1F1F70" w:rsidR="00C75A34" w:rsidRDefault="00C75A34" w:rsidP="00C75A34">
      <w:pPr>
        <w:spacing w:after="200"/>
        <w:rPr>
          <w:rFonts w:eastAsiaTheme="majorEastAsia" w:cstheme="majorBidi"/>
          <w:b w:val="0"/>
          <w:sz w:val="36"/>
          <w:szCs w:val="26"/>
        </w:rPr>
      </w:pPr>
      <w:r>
        <w:rPr>
          <w:noProof/>
        </w:rPr>
        <w:drawing>
          <wp:inline distT="0" distB="0" distL="0" distR="0" wp14:anchorId="7A27A982" wp14:editId="52756E8E">
            <wp:extent cx="6309360" cy="636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6367780"/>
                    </a:xfrm>
                    <a:prstGeom prst="rect">
                      <a:avLst/>
                    </a:prstGeom>
                  </pic:spPr>
                </pic:pic>
              </a:graphicData>
            </a:graphic>
          </wp:inline>
        </w:drawing>
      </w:r>
    </w:p>
    <w:p w14:paraId="0103D497" w14:textId="0E62B7C3" w:rsidR="00C75A34" w:rsidRPr="00C75A34" w:rsidRDefault="00C75A34" w:rsidP="00C75A34">
      <w:pPr>
        <w:spacing w:after="200"/>
        <w:rPr>
          <w:rFonts w:eastAsiaTheme="majorEastAsia" w:cstheme="majorBidi"/>
          <w:b w:val="0"/>
          <w:sz w:val="36"/>
          <w:szCs w:val="26"/>
        </w:rPr>
      </w:pPr>
      <w:r>
        <w:rPr>
          <w:noProof/>
        </w:rPr>
        <w:lastRenderedPageBreak/>
        <w:drawing>
          <wp:inline distT="0" distB="0" distL="0" distR="0" wp14:anchorId="562487B3" wp14:editId="5897BA68">
            <wp:extent cx="6309360" cy="3322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3322955"/>
                    </a:xfrm>
                    <a:prstGeom prst="rect">
                      <a:avLst/>
                    </a:prstGeom>
                  </pic:spPr>
                </pic:pic>
              </a:graphicData>
            </a:graphic>
          </wp:inline>
        </w:drawing>
      </w:r>
    </w:p>
    <w:p w14:paraId="605FEFF0" w14:textId="7A858CD4" w:rsidR="001E772E" w:rsidRDefault="00C75A34" w:rsidP="00DF027C">
      <w:r>
        <w:t>Added Feature Branch change from another collaborator</w:t>
      </w:r>
    </w:p>
    <w:p w14:paraId="707899DF" w14:textId="5289E854" w:rsidR="00C75A34" w:rsidRDefault="00C75A34" w:rsidP="00DF027C">
      <w:r>
        <w:rPr>
          <w:noProof/>
        </w:rPr>
        <w:drawing>
          <wp:inline distT="0" distB="0" distL="0" distR="0" wp14:anchorId="380F7085" wp14:editId="7E9FC65D">
            <wp:extent cx="6309360" cy="461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4610100"/>
                    </a:xfrm>
                    <a:prstGeom prst="rect">
                      <a:avLst/>
                    </a:prstGeom>
                  </pic:spPr>
                </pic:pic>
              </a:graphicData>
            </a:graphic>
          </wp:inline>
        </w:drawing>
      </w:r>
    </w:p>
    <w:p w14:paraId="0FA2B2D0" w14:textId="43B14ACD" w:rsidR="00C75A34" w:rsidRDefault="00C75A34" w:rsidP="00DF027C">
      <w:r>
        <w:rPr>
          <w:noProof/>
        </w:rPr>
        <w:lastRenderedPageBreak/>
        <w:drawing>
          <wp:inline distT="0" distB="0" distL="0" distR="0" wp14:anchorId="2BDC97CA" wp14:editId="21653BBB">
            <wp:extent cx="6309360" cy="18262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1826260"/>
                    </a:xfrm>
                    <a:prstGeom prst="rect">
                      <a:avLst/>
                    </a:prstGeom>
                  </pic:spPr>
                </pic:pic>
              </a:graphicData>
            </a:graphic>
          </wp:inline>
        </w:drawing>
      </w:r>
    </w:p>
    <w:p w14:paraId="038F7A76" w14:textId="11C37045" w:rsidR="00C75A34" w:rsidRDefault="00C75A34" w:rsidP="00DF027C"/>
    <w:p w14:paraId="11B6D166" w14:textId="78D240F8" w:rsidR="00C75A34" w:rsidRDefault="00C75A34" w:rsidP="00DF027C">
      <w:r>
        <w:t>Create PR from Feature to dev to resolve conflicts</w:t>
      </w:r>
    </w:p>
    <w:p w14:paraId="35136773" w14:textId="37094D08" w:rsidR="00C75A34" w:rsidRDefault="00C75A34" w:rsidP="00DF027C">
      <w:r>
        <w:t>Collaborator created PR – Hence Review is required to merge into development –</w:t>
      </w:r>
    </w:p>
    <w:p w14:paraId="276B6B3A" w14:textId="1EE7CB4C" w:rsidR="00C75A34" w:rsidRDefault="00C75A34" w:rsidP="00DF027C">
      <w:r>
        <w:rPr>
          <w:noProof/>
        </w:rPr>
        <w:drawing>
          <wp:inline distT="0" distB="0" distL="0" distR="0" wp14:anchorId="3D5DB6D1" wp14:editId="0B560EF7">
            <wp:extent cx="6309360" cy="39998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3999865"/>
                    </a:xfrm>
                    <a:prstGeom prst="rect">
                      <a:avLst/>
                    </a:prstGeom>
                  </pic:spPr>
                </pic:pic>
              </a:graphicData>
            </a:graphic>
          </wp:inline>
        </w:drawing>
      </w:r>
    </w:p>
    <w:p w14:paraId="3D6EF602" w14:textId="39DE821A" w:rsidR="00C75A34" w:rsidRDefault="00C75A34" w:rsidP="00DF027C"/>
    <w:p w14:paraId="2831EBCD" w14:textId="175C16A1" w:rsidR="00C75A34" w:rsidRDefault="00C75A34" w:rsidP="00DF027C">
      <w:r>
        <w:t xml:space="preserve">Adding review </w:t>
      </w:r>
    </w:p>
    <w:p w14:paraId="42DCDFC0" w14:textId="6FAD0A26" w:rsidR="00C75A34" w:rsidRDefault="00C75A34" w:rsidP="00DF027C">
      <w:r>
        <w:rPr>
          <w:noProof/>
        </w:rPr>
        <w:lastRenderedPageBreak/>
        <w:drawing>
          <wp:inline distT="0" distB="0" distL="0" distR="0" wp14:anchorId="4D15B725" wp14:editId="0304F163">
            <wp:extent cx="6309360" cy="35185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3518535"/>
                    </a:xfrm>
                    <a:prstGeom prst="rect">
                      <a:avLst/>
                    </a:prstGeom>
                  </pic:spPr>
                </pic:pic>
              </a:graphicData>
            </a:graphic>
          </wp:inline>
        </w:drawing>
      </w:r>
    </w:p>
    <w:p w14:paraId="5C6B53EF" w14:textId="655337B5" w:rsidR="00C75A34" w:rsidRDefault="00F30E9A" w:rsidP="00DF027C">
      <w:r>
        <w:t>Resolve conflicts –</w:t>
      </w:r>
    </w:p>
    <w:p w14:paraId="46346528" w14:textId="0E78CFBC" w:rsidR="00F30E9A" w:rsidRDefault="00F30E9A" w:rsidP="00DF027C">
      <w:r>
        <w:rPr>
          <w:noProof/>
        </w:rPr>
        <w:drawing>
          <wp:inline distT="0" distB="0" distL="0" distR="0" wp14:anchorId="638304BB" wp14:editId="47F49EB1">
            <wp:extent cx="6309360" cy="253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2536190"/>
                    </a:xfrm>
                    <a:prstGeom prst="rect">
                      <a:avLst/>
                    </a:prstGeom>
                  </pic:spPr>
                </pic:pic>
              </a:graphicData>
            </a:graphic>
          </wp:inline>
        </w:drawing>
      </w:r>
    </w:p>
    <w:p w14:paraId="4BC61432" w14:textId="08203D4E" w:rsidR="00F30E9A" w:rsidRDefault="00F30E9A" w:rsidP="00DF027C">
      <w:r>
        <w:rPr>
          <w:noProof/>
        </w:rPr>
        <w:lastRenderedPageBreak/>
        <w:drawing>
          <wp:inline distT="0" distB="0" distL="0" distR="0" wp14:anchorId="1F17876A" wp14:editId="2B0C0B74">
            <wp:extent cx="6309360" cy="3667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3667125"/>
                    </a:xfrm>
                    <a:prstGeom prst="rect">
                      <a:avLst/>
                    </a:prstGeom>
                  </pic:spPr>
                </pic:pic>
              </a:graphicData>
            </a:graphic>
          </wp:inline>
        </w:drawing>
      </w:r>
    </w:p>
    <w:p w14:paraId="57DC9CD8" w14:textId="6C298434" w:rsidR="00F30E9A" w:rsidRDefault="00F30E9A" w:rsidP="00DF027C">
      <w:r>
        <w:rPr>
          <w:noProof/>
        </w:rPr>
        <w:drawing>
          <wp:inline distT="0" distB="0" distL="0" distR="0" wp14:anchorId="0FC1BD4C" wp14:editId="3534DAAE">
            <wp:extent cx="6309360" cy="2449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2449830"/>
                    </a:xfrm>
                    <a:prstGeom prst="rect">
                      <a:avLst/>
                    </a:prstGeom>
                  </pic:spPr>
                </pic:pic>
              </a:graphicData>
            </a:graphic>
          </wp:inline>
        </w:drawing>
      </w:r>
    </w:p>
    <w:p w14:paraId="4006E6FA" w14:textId="257131EB" w:rsidR="00C75A34" w:rsidRDefault="00C75A34" w:rsidP="00DF027C"/>
    <w:p w14:paraId="0294BB73" w14:textId="2B98101F" w:rsidR="00C75A34" w:rsidRDefault="00F30E9A" w:rsidP="00DF027C">
      <w:r>
        <w:rPr>
          <w:noProof/>
        </w:rPr>
        <w:drawing>
          <wp:inline distT="0" distB="0" distL="0" distR="0" wp14:anchorId="04AF8A13" wp14:editId="17B23B42">
            <wp:extent cx="6309360"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762000"/>
                    </a:xfrm>
                    <a:prstGeom prst="rect">
                      <a:avLst/>
                    </a:prstGeom>
                  </pic:spPr>
                </pic:pic>
              </a:graphicData>
            </a:graphic>
          </wp:inline>
        </w:drawing>
      </w:r>
    </w:p>
    <w:p w14:paraId="03AF3122" w14:textId="56FEA669" w:rsidR="00F30E9A" w:rsidRDefault="00F30E9A" w:rsidP="00DF027C">
      <w:r>
        <w:rPr>
          <w:noProof/>
        </w:rPr>
        <w:lastRenderedPageBreak/>
        <w:drawing>
          <wp:inline distT="0" distB="0" distL="0" distR="0" wp14:anchorId="08F5863C" wp14:editId="5E6B573D">
            <wp:extent cx="6309360" cy="3658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3658235"/>
                    </a:xfrm>
                    <a:prstGeom prst="rect">
                      <a:avLst/>
                    </a:prstGeom>
                  </pic:spPr>
                </pic:pic>
              </a:graphicData>
            </a:graphic>
          </wp:inline>
        </w:drawing>
      </w:r>
    </w:p>
    <w:p w14:paraId="0242EF87" w14:textId="005EDA8F" w:rsidR="00F30E9A" w:rsidRDefault="00F30E9A" w:rsidP="00DF027C"/>
    <w:p w14:paraId="0DC1264D" w14:textId="06BC6EFC" w:rsidR="00F30E9A" w:rsidRDefault="00F30E9A" w:rsidP="00F30E9A">
      <w:pPr>
        <w:pStyle w:val="Heading2"/>
      </w:pPr>
      <w:r>
        <w:t xml:space="preserve">Step </w:t>
      </w:r>
      <w:r>
        <w:t>8</w:t>
      </w:r>
      <w:r>
        <w:t xml:space="preserve"> – </w:t>
      </w:r>
      <w:r>
        <w:t>Creating Tags</w:t>
      </w:r>
    </w:p>
    <w:p w14:paraId="05FA5B91" w14:textId="18A9C1D1" w:rsidR="00725B1C" w:rsidRDefault="00725B1C" w:rsidP="00725B1C">
      <w:r>
        <w:rPr>
          <w:noProof/>
        </w:rPr>
        <w:drawing>
          <wp:inline distT="0" distB="0" distL="0" distR="0" wp14:anchorId="2EF69ED4" wp14:editId="4638011C">
            <wp:extent cx="4895850" cy="1352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1352550"/>
                    </a:xfrm>
                    <a:prstGeom prst="rect">
                      <a:avLst/>
                    </a:prstGeom>
                  </pic:spPr>
                </pic:pic>
              </a:graphicData>
            </a:graphic>
          </wp:inline>
        </w:drawing>
      </w:r>
    </w:p>
    <w:p w14:paraId="437D31E9" w14:textId="25886D82" w:rsidR="00725B1C" w:rsidRDefault="00725B1C" w:rsidP="00725B1C">
      <w:r>
        <w:rPr>
          <w:noProof/>
        </w:rPr>
        <w:drawing>
          <wp:inline distT="0" distB="0" distL="0" distR="0" wp14:anchorId="5B8AB317" wp14:editId="7109F1A6">
            <wp:extent cx="6309360" cy="24060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9360" cy="2406015"/>
                    </a:xfrm>
                    <a:prstGeom prst="rect">
                      <a:avLst/>
                    </a:prstGeom>
                  </pic:spPr>
                </pic:pic>
              </a:graphicData>
            </a:graphic>
          </wp:inline>
        </w:drawing>
      </w:r>
    </w:p>
    <w:p w14:paraId="7DDDE5F8" w14:textId="209E79A9" w:rsidR="00725B1C" w:rsidRDefault="00725B1C" w:rsidP="00725B1C"/>
    <w:p w14:paraId="7AADFCFE" w14:textId="448CFDE6" w:rsidR="00725B1C" w:rsidRPr="00725B1C" w:rsidRDefault="00725B1C" w:rsidP="00725B1C"/>
    <w:p w14:paraId="3269CC34" w14:textId="6C2CE4F8" w:rsidR="007A355D" w:rsidRDefault="007A355D" w:rsidP="007A355D">
      <w:pPr>
        <w:pStyle w:val="Heading2"/>
      </w:pPr>
      <w:r>
        <w:t xml:space="preserve">Step </w:t>
      </w:r>
      <w:r>
        <w:t>9</w:t>
      </w:r>
      <w:r>
        <w:t xml:space="preserve"> – </w:t>
      </w:r>
      <w:r w:rsidRPr="007A355D">
        <w:t>Do a force push and then later reset the changes</w:t>
      </w:r>
    </w:p>
    <w:p w14:paraId="1158EDF7" w14:textId="69A7B137" w:rsidR="007A355D" w:rsidRDefault="003C06A0" w:rsidP="007A355D">
      <w:r>
        <w:rPr>
          <w:noProof/>
        </w:rPr>
        <w:drawing>
          <wp:inline distT="0" distB="0" distL="0" distR="0" wp14:anchorId="61467F31" wp14:editId="533FB71F">
            <wp:extent cx="6309360" cy="68497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6849745"/>
                    </a:xfrm>
                    <a:prstGeom prst="rect">
                      <a:avLst/>
                    </a:prstGeom>
                  </pic:spPr>
                </pic:pic>
              </a:graphicData>
            </a:graphic>
          </wp:inline>
        </w:drawing>
      </w:r>
    </w:p>
    <w:p w14:paraId="7A8B2441" w14:textId="0764EC6E" w:rsidR="007A355D" w:rsidRDefault="007A355D" w:rsidP="007A355D"/>
    <w:p w14:paraId="45CEF481" w14:textId="395FF288" w:rsidR="007A355D" w:rsidRDefault="007A355D" w:rsidP="007A355D"/>
    <w:p w14:paraId="30E82FA9" w14:textId="192BBA05" w:rsidR="003C06A0" w:rsidRDefault="003C06A0" w:rsidP="007A355D"/>
    <w:p w14:paraId="3D8C006C" w14:textId="0F2806F5" w:rsidR="003C06A0" w:rsidRPr="007A355D" w:rsidRDefault="003C06A0" w:rsidP="007A355D">
      <w:r>
        <w:lastRenderedPageBreak/>
        <w:t>I Reset to my previous commit and did another force push</w:t>
      </w:r>
    </w:p>
    <w:p w14:paraId="51F35154" w14:textId="0D9FAE96" w:rsidR="00F30E9A" w:rsidRDefault="003C06A0" w:rsidP="00DF027C">
      <w:r>
        <w:rPr>
          <w:noProof/>
        </w:rPr>
        <w:drawing>
          <wp:inline distT="0" distB="0" distL="0" distR="0" wp14:anchorId="0770CF84" wp14:editId="6909D5E7">
            <wp:extent cx="6309360" cy="5566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9360" cy="5566410"/>
                    </a:xfrm>
                    <a:prstGeom prst="rect">
                      <a:avLst/>
                    </a:prstGeom>
                  </pic:spPr>
                </pic:pic>
              </a:graphicData>
            </a:graphic>
          </wp:inline>
        </w:drawing>
      </w:r>
    </w:p>
    <w:p w14:paraId="41F97234" w14:textId="199F1A32" w:rsidR="003C06A0" w:rsidRDefault="003C06A0" w:rsidP="00DF027C"/>
    <w:p w14:paraId="07BCB9D3" w14:textId="6F43CA06" w:rsidR="003C06A0" w:rsidRDefault="003C06A0" w:rsidP="00DF027C">
      <w:r>
        <w:t>I reset the commit in remote</w:t>
      </w:r>
    </w:p>
    <w:p w14:paraId="16AA38E0" w14:textId="33AEF77D" w:rsidR="003C06A0" w:rsidRDefault="003C06A0" w:rsidP="00DF027C">
      <w:r>
        <w:rPr>
          <w:noProof/>
        </w:rPr>
        <w:drawing>
          <wp:inline distT="0" distB="0" distL="0" distR="0" wp14:anchorId="277968E9" wp14:editId="634D9DE3">
            <wp:extent cx="6309360" cy="6978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9360" cy="697865"/>
                    </a:xfrm>
                    <a:prstGeom prst="rect">
                      <a:avLst/>
                    </a:prstGeom>
                  </pic:spPr>
                </pic:pic>
              </a:graphicData>
            </a:graphic>
          </wp:inline>
        </w:drawing>
      </w:r>
    </w:p>
    <w:p w14:paraId="5A595112" w14:textId="4371D402" w:rsidR="003C06A0" w:rsidRDefault="003C06A0" w:rsidP="00DF027C"/>
    <w:p w14:paraId="00DF203B" w14:textId="43E2B61C" w:rsidR="003C06A0" w:rsidRDefault="003C06A0" w:rsidP="00DF027C"/>
    <w:p w14:paraId="6B712C1B" w14:textId="6FB60323" w:rsidR="0020600B" w:rsidRDefault="0020600B" w:rsidP="00DF027C"/>
    <w:p w14:paraId="10BB9417" w14:textId="5F472794" w:rsidR="0020600B" w:rsidRDefault="0020600B" w:rsidP="0020600B">
      <w:pPr>
        <w:pStyle w:val="Heading2"/>
      </w:pPr>
      <w:r>
        <w:lastRenderedPageBreak/>
        <w:t>Step</w:t>
      </w:r>
      <w:r>
        <w:t xml:space="preserve"> 10</w:t>
      </w:r>
      <w:r>
        <w:t xml:space="preserve"> – </w:t>
      </w:r>
      <w:r>
        <w:t>Staging Development to Production</w:t>
      </w:r>
    </w:p>
    <w:p w14:paraId="47C63E71" w14:textId="6DC870C2" w:rsidR="0020600B" w:rsidRDefault="0020600B" w:rsidP="0020600B">
      <w:r>
        <w:t xml:space="preserve">Here we do it </w:t>
      </w:r>
      <w:proofErr w:type="gramStart"/>
      <w:r>
        <w:t>using</w:t>
      </w:r>
      <w:proofErr w:type="gramEnd"/>
      <w:r>
        <w:t xml:space="preserve"> pull request from development to production</w:t>
      </w:r>
    </w:p>
    <w:p w14:paraId="3D9AAC80" w14:textId="5FA75F80" w:rsidR="0020600B" w:rsidRDefault="0020600B" w:rsidP="0020600B">
      <w:r>
        <w:rPr>
          <w:noProof/>
        </w:rPr>
        <w:drawing>
          <wp:inline distT="0" distB="0" distL="0" distR="0" wp14:anchorId="3192826F" wp14:editId="17958F4E">
            <wp:extent cx="6309360" cy="4748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9360" cy="4748530"/>
                    </a:xfrm>
                    <a:prstGeom prst="rect">
                      <a:avLst/>
                    </a:prstGeom>
                  </pic:spPr>
                </pic:pic>
              </a:graphicData>
            </a:graphic>
          </wp:inline>
        </w:drawing>
      </w:r>
    </w:p>
    <w:p w14:paraId="3307AC3C" w14:textId="6EBE64B6" w:rsidR="0020600B" w:rsidRDefault="0020600B" w:rsidP="0020600B"/>
    <w:p w14:paraId="192A947A" w14:textId="132E4948" w:rsidR="0020600B" w:rsidRDefault="0020600B" w:rsidP="0020600B"/>
    <w:p w14:paraId="71BDFB10" w14:textId="20557F96" w:rsidR="0020600B" w:rsidRDefault="0020600B" w:rsidP="0020600B"/>
    <w:p w14:paraId="0B0C7131" w14:textId="775F1427" w:rsidR="0020600B" w:rsidRDefault="0020600B" w:rsidP="0020600B"/>
    <w:p w14:paraId="15951495" w14:textId="134347B6" w:rsidR="0020600B" w:rsidRDefault="0020600B" w:rsidP="0020600B"/>
    <w:p w14:paraId="1722D1B5" w14:textId="2DD3D643" w:rsidR="0020600B" w:rsidRDefault="0020600B" w:rsidP="0020600B"/>
    <w:p w14:paraId="32CF8316" w14:textId="5DE4A60D" w:rsidR="0020600B" w:rsidRDefault="0020600B" w:rsidP="0020600B"/>
    <w:p w14:paraId="27C3305E" w14:textId="0623525B" w:rsidR="0020600B" w:rsidRDefault="0020600B" w:rsidP="0020600B"/>
    <w:p w14:paraId="141B161F" w14:textId="6E2C6B6A" w:rsidR="0020600B" w:rsidRDefault="0020600B" w:rsidP="0020600B"/>
    <w:p w14:paraId="3921BEA4" w14:textId="5E9B5A3D" w:rsidR="0020600B" w:rsidRDefault="0020600B" w:rsidP="0020600B"/>
    <w:p w14:paraId="08E1CD00" w14:textId="59822F9F" w:rsidR="0020600B" w:rsidRDefault="0020600B" w:rsidP="0020600B"/>
    <w:p w14:paraId="7269D08F" w14:textId="6072EA12" w:rsidR="0020600B" w:rsidRDefault="0020600B" w:rsidP="0020600B"/>
    <w:p w14:paraId="35C256DA" w14:textId="330F8CC5" w:rsidR="0020600B" w:rsidRDefault="0020600B" w:rsidP="0020600B">
      <w:pPr>
        <w:pStyle w:val="Heading2"/>
      </w:pPr>
      <w:r>
        <w:lastRenderedPageBreak/>
        <w:t>Step 1</w:t>
      </w:r>
      <w:r>
        <w:t>1</w:t>
      </w:r>
      <w:r>
        <w:t xml:space="preserve"> – </w:t>
      </w:r>
      <w:r>
        <w:t xml:space="preserve">released </w:t>
      </w:r>
      <w:r w:rsidRPr="0020600B">
        <w:t>merging production to master branch</w:t>
      </w:r>
    </w:p>
    <w:p w14:paraId="57821DE9" w14:textId="77777777" w:rsidR="0020600B" w:rsidRDefault="0020600B" w:rsidP="0020600B"/>
    <w:p w14:paraId="15360C3B" w14:textId="77777777" w:rsidR="0020600B" w:rsidRPr="0020600B" w:rsidRDefault="0020600B" w:rsidP="0020600B"/>
    <w:p w14:paraId="34A35552" w14:textId="7075DEE0" w:rsidR="0020600B" w:rsidRDefault="0020600B" w:rsidP="00DF027C">
      <w:r>
        <w:rPr>
          <w:noProof/>
        </w:rPr>
        <w:drawing>
          <wp:inline distT="0" distB="0" distL="0" distR="0" wp14:anchorId="61685C18" wp14:editId="07700B80">
            <wp:extent cx="6309360" cy="3651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9360" cy="3651250"/>
                    </a:xfrm>
                    <a:prstGeom prst="rect">
                      <a:avLst/>
                    </a:prstGeom>
                  </pic:spPr>
                </pic:pic>
              </a:graphicData>
            </a:graphic>
          </wp:inline>
        </w:drawing>
      </w:r>
    </w:p>
    <w:p w14:paraId="5849C640" w14:textId="77777777" w:rsidR="0020600B" w:rsidRDefault="0020600B" w:rsidP="0020600B">
      <w:pPr>
        <w:pStyle w:val="Heading2"/>
      </w:pPr>
    </w:p>
    <w:p w14:paraId="4E05D9C3" w14:textId="77777777" w:rsidR="0020600B" w:rsidRDefault="0020600B" w:rsidP="0020600B">
      <w:pPr>
        <w:pStyle w:val="Heading2"/>
      </w:pPr>
    </w:p>
    <w:p w14:paraId="105B2571" w14:textId="5B2BF960" w:rsidR="0020600B" w:rsidRDefault="0020600B" w:rsidP="0020600B"/>
    <w:p w14:paraId="410AB04A" w14:textId="5219ED9C" w:rsidR="0020600B" w:rsidRDefault="0020600B" w:rsidP="0020600B"/>
    <w:p w14:paraId="47BD54A2" w14:textId="4564B852" w:rsidR="0020600B" w:rsidRDefault="0020600B" w:rsidP="0020600B"/>
    <w:p w14:paraId="44000A17" w14:textId="508FE833" w:rsidR="0020600B" w:rsidRDefault="0020600B" w:rsidP="0020600B"/>
    <w:p w14:paraId="3BCBD02F" w14:textId="14FE64E2" w:rsidR="0020600B" w:rsidRDefault="0020600B" w:rsidP="0020600B"/>
    <w:p w14:paraId="7E70E25A" w14:textId="4BA89600" w:rsidR="0020600B" w:rsidRDefault="0020600B" w:rsidP="0020600B"/>
    <w:p w14:paraId="1D8F48DB" w14:textId="1CEABEA5" w:rsidR="0020600B" w:rsidRDefault="0020600B" w:rsidP="0020600B"/>
    <w:p w14:paraId="74A0858C" w14:textId="4D30423F" w:rsidR="0020600B" w:rsidRDefault="0020600B" w:rsidP="0020600B"/>
    <w:p w14:paraId="4F6A446D" w14:textId="3ACFE5C3" w:rsidR="0020600B" w:rsidRDefault="0020600B" w:rsidP="0020600B"/>
    <w:p w14:paraId="54AE2D59" w14:textId="390EA26C" w:rsidR="0020600B" w:rsidRDefault="0020600B" w:rsidP="0020600B"/>
    <w:p w14:paraId="0179E314" w14:textId="3C092193" w:rsidR="0020600B" w:rsidRDefault="0020600B" w:rsidP="0020600B"/>
    <w:p w14:paraId="4559DDCB" w14:textId="239E8E70" w:rsidR="0020600B" w:rsidRDefault="0020600B" w:rsidP="0020600B"/>
    <w:p w14:paraId="4FF46ADE" w14:textId="77777777" w:rsidR="0020600B" w:rsidRDefault="0020600B" w:rsidP="0020600B">
      <w:pPr>
        <w:pStyle w:val="Heading2"/>
      </w:pPr>
      <w:r w:rsidRPr="0020600B">
        <w:lastRenderedPageBreak/>
        <w:t>Step 12 – Bonus Point Email notification to manager</w:t>
      </w:r>
    </w:p>
    <w:p w14:paraId="14CB226D" w14:textId="77777777" w:rsidR="0020600B" w:rsidRDefault="0020600B" w:rsidP="0020600B"/>
    <w:p w14:paraId="0AA777D1" w14:textId="6EB4941F" w:rsidR="0020600B" w:rsidRDefault="0020600B" w:rsidP="0020600B">
      <w:r>
        <w:rPr>
          <w:noProof/>
        </w:rPr>
        <w:drawing>
          <wp:inline distT="0" distB="0" distL="0" distR="0" wp14:anchorId="4F4E9D23" wp14:editId="3E77077A">
            <wp:extent cx="6309360" cy="42081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4208145"/>
                    </a:xfrm>
                    <a:prstGeom prst="rect">
                      <a:avLst/>
                    </a:prstGeom>
                  </pic:spPr>
                </pic:pic>
              </a:graphicData>
            </a:graphic>
          </wp:inline>
        </w:drawing>
      </w:r>
    </w:p>
    <w:p w14:paraId="20A3626C" w14:textId="2BC9855E" w:rsidR="0020600B" w:rsidRDefault="0020600B" w:rsidP="0020600B"/>
    <w:p w14:paraId="2AB6CE8D" w14:textId="678659F3" w:rsidR="0020600B" w:rsidRDefault="0020600B" w:rsidP="0020600B">
      <w:pPr>
        <w:pStyle w:val="Heading2"/>
      </w:pPr>
      <w:r>
        <w:t>Importance of readme and git Ignore</w:t>
      </w:r>
    </w:p>
    <w:p w14:paraId="2835BE22" w14:textId="6E329AAF" w:rsidR="0020600B" w:rsidRDefault="0020600B" w:rsidP="0020600B">
      <w:r>
        <w:t>Readme provides the user with the overview of the Git Repository and the code it contains. It is really important to provide all the details required to kick start and using this repo</w:t>
      </w:r>
      <w:r w:rsidR="00FB44AB">
        <w:t xml:space="preserve"> for a starter.</w:t>
      </w:r>
    </w:p>
    <w:p w14:paraId="266523E9" w14:textId="111F70B2" w:rsidR="00FB44AB" w:rsidRDefault="00FB44AB" w:rsidP="0020600B"/>
    <w:p w14:paraId="7E332857" w14:textId="30122BB7" w:rsidR="00FB44AB" w:rsidRPr="0020600B" w:rsidRDefault="00FB44AB" w:rsidP="0020600B">
      <w:r>
        <w:t>.</w:t>
      </w:r>
      <w:proofErr w:type="spellStart"/>
      <w:r>
        <w:t>gitignore</w:t>
      </w:r>
      <w:proofErr w:type="spellEnd"/>
      <w:r>
        <w:t xml:space="preserve"> files play a really important role where unwanted or intermediate/locally generated/setup code such as .</w:t>
      </w:r>
      <w:proofErr w:type="spellStart"/>
      <w:r>
        <w:t>mvn</w:t>
      </w:r>
      <w:proofErr w:type="spellEnd"/>
      <w:r>
        <w:t xml:space="preserve"> or </w:t>
      </w:r>
      <w:proofErr w:type="spellStart"/>
      <w:r>
        <w:t>nodemodules</w:t>
      </w:r>
      <w:proofErr w:type="spellEnd"/>
      <w:r>
        <w:t xml:space="preserve"> are ignored by the git so that only Important code is pushed into the remote </w:t>
      </w:r>
    </w:p>
    <w:p w14:paraId="6D0E4255" w14:textId="77777777" w:rsidR="0020600B" w:rsidRPr="00D70D02" w:rsidRDefault="0020600B" w:rsidP="0020600B"/>
    <w:sectPr w:rsidR="0020600B" w:rsidRPr="00D70D02" w:rsidSect="00DF027C">
      <w:headerReference w:type="default" r:id="rId45"/>
      <w:footerReference w:type="default" r:id="rId4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6858D" w14:textId="77777777" w:rsidR="00A92054" w:rsidRDefault="00A92054">
      <w:r>
        <w:separator/>
      </w:r>
    </w:p>
    <w:p w14:paraId="10EE5FB2" w14:textId="77777777" w:rsidR="00A92054" w:rsidRDefault="00A92054"/>
  </w:endnote>
  <w:endnote w:type="continuationSeparator" w:id="0">
    <w:p w14:paraId="7B1674C9" w14:textId="77777777" w:rsidR="00A92054" w:rsidRDefault="00A92054">
      <w:r>
        <w:continuationSeparator/>
      </w:r>
    </w:p>
    <w:p w14:paraId="278B4D0A" w14:textId="77777777" w:rsidR="00A92054" w:rsidRDefault="00A920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7C994A1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FBBDF8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40DDF" w14:textId="77777777" w:rsidR="00A92054" w:rsidRDefault="00A92054">
      <w:r>
        <w:separator/>
      </w:r>
    </w:p>
    <w:p w14:paraId="7BE4FED2" w14:textId="77777777" w:rsidR="00A92054" w:rsidRDefault="00A92054"/>
  </w:footnote>
  <w:footnote w:type="continuationSeparator" w:id="0">
    <w:p w14:paraId="6D432FB0" w14:textId="77777777" w:rsidR="00A92054" w:rsidRDefault="00A92054">
      <w:r>
        <w:continuationSeparator/>
      </w:r>
    </w:p>
    <w:p w14:paraId="4589735D" w14:textId="77777777" w:rsidR="00A92054" w:rsidRDefault="00A920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E5FA2D4" w14:textId="77777777" w:rsidTr="00D077E9">
      <w:trPr>
        <w:trHeight w:val="978"/>
      </w:trPr>
      <w:tc>
        <w:tcPr>
          <w:tcW w:w="9990" w:type="dxa"/>
          <w:tcBorders>
            <w:top w:val="nil"/>
            <w:left w:val="nil"/>
            <w:bottom w:val="single" w:sz="36" w:space="0" w:color="34ABA2" w:themeColor="accent3"/>
            <w:right w:val="nil"/>
          </w:tcBorders>
        </w:tcPr>
        <w:p w14:paraId="1C511A03" w14:textId="77777777" w:rsidR="00D077E9" w:rsidRDefault="00D077E9">
          <w:pPr>
            <w:pStyle w:val="Header"/>
          </w:pPr>
        </w:p>
      </w:tc>
    </w:tr>
  </w:tbl>
  <w:p w14:paraId="65F692A1"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27"/>
    <w:rsid w:val="0002482E"/>
    <w:rsid w:val="00050324"/>
    <w:rsid w:val="000A0150"/>
    <w:rsid w:val="000E63C9"/>
    <w:rsid w:val="00130E9D"/>
    <w:rsid w:val="00150A6D"/>
    <w:rsid w:val="00185B35"/>
    <w:rsid w:val="001E772E"/>
    <w:rsid w:val="001F2BC8"/>
    <w:rsid w:val="001F5F6B"/>
    <w:rsid w:val="0020600B"/>
    <w:rsid w:val="00243EBC"/>
    <w:rsid w:val="00246A35"/>
    <w:rsid w:val="00284348"/>
    <w:rsid w:val="002F51F5"/>
    <w:rsid w:val="00312137"/>
    <w:rsid w:val="00330359"/>
    <w:rsid w:val="0033762F"/>
    <w:rsid w:val="00366C7E"/>
    <w:rsid w:val="00384EA3"/>
    <w:rsid w:val="003A39A1"/>
    <w:rsid w:val="003C06A0"/>
    <w:rsid w:val="003C2191"/>
    <w:rsid w:val="003D3863"/>
    <w:rsid w:val="004110DE"/>
    <w:rsid w:val="0044085A"/>
    <w:rsid w:val="004B21A5"/>
    <w:rsid w:val="005037F0"/>
    <w:rsid w:val="00516A86"/>
    <w:rsid w:val="005275F6"/>
    <w:rsid w:val="00572102"/>
    <w:rsid w:val="005A1B6F"/>
    <w:rsid w:val="005F1BB0"/>
    <w:rsid w:val="00636E0E"/>
    <w:rsid w:val="00656C4D"/>
    <w:rsid w:val="00670CA0"/>
    <w:rsid w:val="006E5716"/>
    <w:rsid w:val="00725B1C"/>
    <w:rsid w:val="007302B3"/>
    <w:rsid w:val="00730733"/>
    <w:rsid w:val="00730E3A"/>
    <w:rsid w:val="00736AAF"/>
    <w:rsid w:val="00765B2A"/>
    <w:rsid w:val="00783A34"/>
    <w:rsid w:val="007A355D"/>
    <w:rsid w:val="007C6B52"/>
    <w:rsid w:val="007D16C5"/>
    <w:rsid w:val="008164E9"/>
    <w:rsid w:val="00862FE4"/>
    <w:rsid w:val="0086389A"/>
    <w:rsid w:val="0087605E"/>
    <w:rsid w:val="008B1FEE"/>
    <w:rsid w:val="008F4217"/>
    <w:rsid w:val="00903C32"/>
    <w:rsid w:val="00916B16"/>
    <w:rsid w:val="009173B9"/>
    <w:rsid w:val="0093335D"/>
    <w:rsid w:val="0093613E"/>
    <w:rsid w:val="00943026"/>
    <w:rsid w:val="00966B81"/>
    <w:rsid w:val="009C7720"/>
    <w:rsid w:val="00A23AFA"/>
    <w:rsid w:val="00A31B3E"/>
    <w:rsid w:val="00A532F3"/>
    <w:rsid w:val="00A8489E"/>
    <w:rsid w:val="00A92054"/>
    <w:rsid w:val="00AC29F3"/>
    <w:rsid w:val="00B231E5"/>
    <w:rsid w:val="00C02B87"/>
    <w:rsid w:val="00C4086D"/>
    <w:rsid w:val="00C75A34"/>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30E9A"/>
    <w:rsid w:val="00F52D27"/>
    <w:rsid w:val="00F83527"/>
    <w:rsid w:val="00FB44AB"/>
    <w:rsid w:val="00FD583F"/>
    <w:rsid w:val="00FD7488"/>
    <w:rsid w:val="00FF16B4"/>
    <w:rsid w:val="00FF482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2D942"/>
  <w15:docId w15:val="{CB006E2E-3DF5-4DAD-996F-708085576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smath\AppData\Local\Microsoft\Office\16.0\DTS\en-US%7b79894362-38B3-4F49-9C68-CCA96B493F8A%7d\%7bC9F3DE3E-0023-4FC8-B6BB-CECF42F586A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10036457FDB43E0919533630AF3F282"/>
        <w:category>
          <w:name w:val="General"/>
          <w:gallery w:val="placeholder"/>
        </w:category>
        <w:types>
          <w:type w:val="bbPlcHdr"/>
        </w:types>
        <w:behaviors>
          <w:behavior w:val="content"/>
        </w:behaviors>
        <w:guid w:val="{73C197A1-2EE6-445A-A0F6-84C997C0C312}"/>
      </w:docPartPr>
      <w:docPartBody>
        <w:p w:rsidR="00000000" w:rsidRDefault="006108FE">
          <w:pPr>
            <w:pStyle w:val="310036457FDB43E0919533630AF3F282"/>
          </w:pPr>
          <w:r>
            <w:t>COMPANY NAME</w:t>
          </w:r>
        </w:p>
      </w:docPartBody>
    </w:docPart>
    <w:docPart>
      <w:docPartPr>
        <w:name w:val="FE64A3821BFA4C89AC75E2ECD435136C"/>
        <w:category>
          <w:name w:val="General"/>
          <w:gallery w:val="placeholder"/>
        </w:category>
        <w:types>
          <w:type w:val="bbPlcHdr"/>
        </w:types>
        <w:behaviors>
          <w:behavior w:val="content"/>
        </w:behaviors>
        <w:guid w:val="{35A40D32-79AE-4223-9EE3-FF8DB4C2FB78}"/>
      </w:docPartPr>
      <w:docPartBody>
        <w:p w:rsidR="00000000" w:rsidRDefault="006108FE">
          <w:pPr>
            <w:pStyle w:val="FE64A3821BFA4C89AC75E2ECD435136C"/>
          </w:pPr>
          <w:r>
            <w:t>Your Name</w:t>
          </w:r>
        </w:p>
      </w:docPartBody>
    </w:docPart>
    <w:docPart>
      <w:docPartPr>
        <w:name w:val="BF9A1A09B65E45B090EC6B76D0E9887D"/>
        <w:category>
          <w:name w:val="General"/>
          <w:gallery w:val="placeholder"/>
        </w:category>
        <w:types>
          <w:type w:val="bbPlcHdr"/>
        </w:types>
        <w:behaviors>
          <w:behavior w:val="content"/>
        </w:behaviors>
        <w:guid w:val="{ACFA10CB-F1C7-4C0E-94AD-E89CD9CEB26D}"/>
      </w:docPartPr>
      <w:docPartBody>
        <w:p w:rsidR="00000000" w:rsidRDefault="006108FE">
          <w:pPr>
            <w:pStyle w:val="BF9A1A09B65E45B090EC6B76D0E9887D"/>
          </w:pPr>
          <w:r w:rsidRPr="00DF027C">
            <w:t>Subtitle Text Here</w:t>
          </w:r>
        </w:p>
      </w:docPartBody>
    </w:docPart>
    <w:docPart>
      <w:docPartPr>
        <w:name w:val="91F6A7B5A4454EB6AC698D221240F7FD"/>
        <w:category>
          <w:name w:val="General"/>
          <w:gallery w:val="placeholder"/>
        </w:category>
        <w:types>
          <w:type w:val="bbPlcHdr"/>
        </w:types>
        <w:behaviors>
          <w:behavior w:val="content"/>
        </w:behaviors>
        <w:guid w:val="{652B15F4-0B4C-461E-8AE7-C52975DF91C8}"/>
      </w:docPartPr>
      <w:docPartBody>
        <w:p w:rsidR="00000000" w:rsidRDefault="002C6DC9" w:rsidP="002C6DC9">
          <w:pPr>
            <w:pStyle w:val="91F6A7B5A4454EB6AC698D221240F7FD"/>
          </w:pPr>
          <w:r w:rsidRPr="00DF027C">
            <w:t>Subtitle Text Here</w:t>
          </w:r>
        </w:p>
      </w:docPartBody>
    </w:docPart>
    <w:docPart>
      <w:docPartPr>
        <w:name w:val="09DB6FFE925C43569A24024D44FFDE3D"/>
        <w:category>
          <w:name w:val="General"/>
          <w:gallery w:val="placeholder"/>
        </w:category>
        <w:types>
          <w:type w:val="bbPlcHdr"/>
        </w:types>
        <w:behaviors>
          <w:behavior w:val="content"/>
        </w:behaviors>
        <w:guid w:val="{B7BF838E-8BA3-4F24-B601-5581FF640D6F}"/>
      </w:docPartPr>
      <w:docPartBody>
        <w:p w:rsidR="00000000" w:rsidRDefault="002C6DC9" w:rsidP="002C6DC9">
          <w:pPr>
            <w:pStyle w:val="09DB6FFE925C43569A24024D44FFDE3D"/>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C9"/>
    <w:rsid w:val="002C6DC9"/>
    <w:rsid w:val="00610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466B2CC3EC80480D97CC50260F6560EB">
    <w:name w:val="466B2CC3EC80480D97CC50260F6560EB"/>
  </w:style>
  <w:style w:type="paragraph" w:customStyle="1" w:styleId="310036457FDB43E0919533630AF3F282">
    <w:name w:val="310036457FDB43E0919533630AF3F282"/>
  </w:style>
  <w:style w:type="paragraph" w:customStyle="1" w:styleId="FE64A3821BFA4C89AC75E2ECD435136C">
    <w:name w:val="FE64A3821BFA4C89AC75E2ECD435136C"/>
  </w:style>
  <w:style w:type="paragraph" w:customStyle="1" w:styleId="BF9A1A09B65E45B090EC6B76D0E9887D">
    <w:name w:val="BF9A1A09B65E45B090EC6B76D0E9887D"/>
  </w:style>
  <w:style w:type="paragraph" w:customStyle="1" w:styleId="018E0410C97444339894D6DFD2BA00FD">
    <w:name w:val="018E0410C97444339894D6DFD2BA00FD"/>
  </w:style>
  <w:style w:type="paragraph" w:customStyle="1" w:styleId="D5AC24DD532A41B1B85F125B7B0A6CEE">
    <w:name w:val="D5AC24DD532A41B1B85F125B7B0A6CEE"/>
  </w:style>
  <w:style w:type="paragraph" w:customStyle="1" w:styleId="E17BD1E75B5742E9BD6B791F8C83D033">
    <w:name w:val="E17BD1E75B5742E9BD6B791F8C83D033"/>
  </w:style>
  <w:style w:type="paragraph" w:customStyle="1" w:styleId="201D684DFCC0400E89756C228ABF13FE">
    <w:name w:val="201D684DFCC0400E89756C228ABF13FE"/>
  </w:style>
  <w:style w:type="paragraph" w:customStyle="1" w:styleId="91F6A7B5A4454EB6AC698D221240F7FD">
    <w:name w:val="91F6A7B5A4454EB6AC698D221240F7FD"/>
    <w:rsid w:val="002C6DC9"/>
  </w:style>
  <w:style w:type="paragraph" w:customStyle="1" w:styleId="09DB6FFE925C43569A24024D44FFDE3D">
    <w:name w:val="09DB6FFE925C43569A24024D44FFDE3D"/>
    <w:rsid w:val="002C6D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NIKHILESH M(2020MT93513)</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{C9F3DE3E-0023-4FC8-B6BB-CECF42F586A9}tf16392850_win32</Template>
  <TotalTime>478</TotalTime>
  <Pages>25</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Hosmath</dc:creator>
  <cp:keywords/>
  <cp:lastModifiedBy>Mahima Hosmath</cp:lastModifiedBy>
  <cp:revision>1</cp:revision>
  <cp:lastPrinted>2006-08-01T17:47:00Z</cp:lastPrinted>
  <dcterms:created xsi:type="dcterms:W3CDTF">2021-04-09T07:37:00Z</dcterms:created>
  <dcterms:modified xsi:type="dcterms:W3CDTF">2021-04-09T15:35:00Z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